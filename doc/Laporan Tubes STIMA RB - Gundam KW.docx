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A0F2" w14:textId="74FBD286" w:rsidR="00A06CD5" w:rsidRPr="00B6248C" w:rsidRDefault="00214E2B" w:rsidP="008B61BB">
      <w:pPr>
        <w:pStyle w:val="PartTitle"/>
        <w:framePr w:w="1353" w:h="1617" w:hRule="exact" w:wrap="notBeside" w:hAnchor="page" w:x="7639"/>
        <w:spacing w:line="240" w:lineRule="auto"/>
        <w:rPr>
          <w:spacing w:val="0"/>
          <w:sz w:val="22"/>
          <w:szCs w:val="36"/>
        </w:rPr>
      </w:pPr>
      <w:r w:rsidRPr="00B6248C">
        <w:rPr>
          <w:spacing w:val="0"/>
          <w:sz w:val="20"/>
          <w:szCs w:val="36"/>
        </w:rPr>
        <w:t>Tugas</w:t>
      </w:r>
    </w:p>
    <w:p w14:paraId="583A5F8B" w14:textId="4427EF72" w:rsidR="00A06CD5" w:rsidRDefault="002D6BB4" w:rsidP="00214E2B">
      <w:pPr>
        <w:pStyle w:val="PartLabel"/>
        <w:framePr w:w="1353" w:h="1617" w:hRule="exact" w:wrap="notBeside" w:hAnchor="page" w:x="7639"/>
        <w:spacing w:before="0" w:line="240" w:lineRule="auto"/>
        <w:rPr>
          <w:sz w:val="104"/>
        </w:rPr>
      </w:pPr>
      <w:r>
        <w:rPr>
          <w:sz w:val="104"/>
        </w:rPr>
        <w:t>P</w:t>
      </w:r>
    </w:p>
    <w:p w14:paraId="566151B8" w14:textId="77777777" w:rsidR="002D6BB4" w:rsidRPr="002D6BB4" w:rsidRDefault="002D6BB4" w:rsidP="002D6BB4"/>
    <w:p w14:paraId="52704C75" w14:textId="37F83D44" w:rsidR="006C1A31" w:rsidRPr="00B6248C" w:rsidRDefault="00221F34" w:rsidP="008B61BB">
      <w:pPr>
        <w:pStyle w:val="CompanyName"/>
        <w:spacing w:before="120"/>
        <w:rPr>
          <w:sz w:val="24"/>
        </w:rPr>
      </w:pPr>
      <w:r w:rsidRPr="00B6248C">
        <w:rPr>
          <w:b/>
          <w:noProof/>
          <w:kern w:val="28"/>
          <w:sz w:val="20"/>
          <w:szCs w:val="32"/>
        </w:rPr>
        <mc:AlternateContent>
          <mc:Choice Requires="wps">
            <w:drawing>
              <wp:anchor distT="0" distB="0" distL="114300" distR="114300" simplePos="0" relativeHeight="251655168" behindDoc="0" locked="0" layoutInCell="1" allowOverlap="1" wp14:anchorId="0C83AA89" wp14:editId="2C7CCD85">
                <wp:simplePos x="0" y="0"/>
                <wp:positionH relativeFrom="column">
                  <wp:posOffset>-73572</wp:posOffset>
                </wp:positionH>
                <wp:positionV relativeFrom="paragraph">
                  <wp:posOffset>-120869</wp:posOffset>
                </wp:positionV>
                <wp:extent cx="1734206" cy="331076"/>
                <wp:effectExtent l="0" t="0" r="0" b="0"/>
                <wp:wrapNone/>
                <wp:docPr id="420" name="Text 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4206" cy="331076"/>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21D2CBC3" w14:textId="566E05D1" w:rsidR="00B324FA" w:rsidRPr="00B6248C" w:rsidRDefault="000A5316" w:rsidP="00F64E05">
                            <w:pPr>
                              <w:rPr>
                                <w:rFonts w:asciiTheme="minorHAnsi" w:hAnsiTheme="minorHAnsi"/>
                                <w:sz w:val="28"/>
                                <w:szCs w:val="28"/>
                              </w:rPr>
                            </w:pPr>
                            <w:r w:rsidRPr="00B6248C">
                              <w:rPr>
                                <w:rFonts w:asciiTheme="minorHAnsi" w:hAnsiTheme="minorHAnsi"/>
                                <w:sz w:val="28"/>
                                <w:szCs w:val="28"/>
                              </w:rPr>
                              <w:t>Laporan</w:t>
                            </w:r>
                            <w:r w:rsidR="004E6562" w:rsidRPr="00B6248C">
                              <w:rPr>
                                <w:rFonts w:asciiTheme="minorHAnsi" w:hAnsiTheme="minorHAnsi"/>
                                <w:sz w:val="28"/>
                                <w:szCs w:val="28"/>
                              </w:rPr>
                              <w:t xml:space="preserve"> </w:t>
                            </w:r>
                            <w:r w:rsidR="00214E2B" w:rsidRPr="00B6248C">
                              <w:rPr>
                                <w:rFonts w:asciiTheme="minorHAnsi" w:hAnsiTheme="minorHAnsi"/>
                                <w:sz w:val="28"/>
                                <w:szCs w:val="28"/>
                              </w:rPr>
                              <w:t>Tugas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83AA89" id="_x0000_t202" coordsize="21600,21600" o:spt="202" path="m,l,21600r21600,l21600,xe">
                <v:stroke joinstyle="miter"/>
                <v:path gradientshapeok="t" o:connecttype="rect"/>
              </v:shapetype>
              <v:shape id="Text Box 441" o:spid="_x0000_s1026" type="#_x0000_t202" style="position:absolute;margin-left:-5.8pt;margin-top:-9.5pt;width:136.55pt;height:26.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" filled="f" stroked="f">
                <v:textbox>
                  <w:txbxContent>
                    <w:p w14:paraId="21D2CBC3" w14:textId="566E05D1" w:rsidR="00B324FA" w:rsidRPr="00B6248C" w:rsidRDefault="000A5316" w:rsidP="00F64E05">
                      <w:pPr>
                        <w:rPr>
                          <w:rFonts w:asciiTheme="minorHAnsi" w:hAnsiTheme="minorHAnsi"/>
                          <w:sz w:val="28"/>
                          <w:szCs w:val="28"/>
                        </w:rPr>
                      </w:pPr>
                      <w:r w:rsidRPr="00B6248C">
                        <w:rPr>
                          <w:rFonts w:asciiTheme="minorHAnsi" w:hAnsiTheme="minorHAnsi"/>
                          <w:sz w:val="28"/>
                          <w:szCs w:val="28"/>
                        </w:rPr>
                        <w:t>Laporan</w:t>
                      </w:r>
                      <w:r w:rsidR="004E6562" w:rsidRPr="00B6248C">
                        <w:rPr>
                          <w:rFonts w:asciiTheme="minorHAnsi" w:hAnsiTheme="minorHAnsi"/>
                          <w:sz w:val="28"/>
                          <w:szCs w:val="28"/>
                        </w:rPr>
                        <w:t xml:space="preserve"> </w:t>
                      </w:r>
                      <w:r w:rsidR="00214E2B" w:rsidRPr="00B6248C">
                        <w:rPr>
                          <w:rFonts w:asciiTheme="minorHAnsi" w:hAnsiTheme="minorHAnsi"/>
                          <w:sz w:val="28"/>
                          <w:szCs w:val="28"/>
                        </w:rPr>
                        <w:t>Tugas</w:t>
                      </w:r>
                    </w:p>
                  </w:txbxContent>
                </v:textbox>
              </v:shape>
            </w:pict>
          </mc:Fallback>
        </mc:AlternateContent>
      </w:r>
      <w:r w:rsidR="006A7827" w:rsidRPr="00B6248C">
        <w:rPr>
          <w:sz w:val="26"/>
        </w:rPr>
        <w:t>I</w:t>
      </w:r>
      <w:r w:rsidR="006A7827" w:rsidRPr="00B6248C">
        <w:rPr>
          <w:sz w:val="24"/>
        </w:rPr>
        <w:t>F</w:t>
      </w:r>
      <w:r w:rsidR="0094621A" w:rsidRPr="00B6248C">
        <w:rPr>
          <w:sz w:val="24"/>
        </w:rPr>
        <w:t>2</w:t>
      </w:r>
      <w:r w:rsidR="00DF143A" w:rsidRPr="00B6248C">
        <w:rPr>
          <w:sz w:val="24"/>
        </w:rPr>
        <w:t>5</w:t>
      </w:r>
      <w:r w:rsidR="0094621A" w:rsidRPr="00B6248C">
        <w:rPr>
          <w:sz w:val="24"/>
        </w:rPr>
        <w:t>-</w:t>
      </w:r>
      <w:r w:rsidR="007F720D" w:rsidRPr="00B6248C">
        <w:rPr>
          <w:sz w:val="24"/>
        </w:rPr>
        <w:t>21012</w:t>
      </w:r>
      <w:r w:rsidRPr="00B6248C">
        <w:rPr>
          <w:sz w:val="24"/>
        </w:rPr>
        <w:t xml:space="preserve">: </w:t>
      </w:r>
      <w:r w:rsidR="00C56D4C" w:rsidRPr="00B6248C">
        <w:rPr>
          <w:sz w:val="24"/>
        </w:rPr>
        <w:t>Strategi algoritma</w:t>
      </w:r>
    </w:p>
    <w:p w14:paraId="511383D1" w14:textId="7E6BBA21" w:rsidR="00F82D60" w:rsidRPr="00B6248C" w:rsidRDefault="000A5316" w:rsidP="008B61BB">
      <w:pPr>
        <w:pStyle w:val="SubtitleCover"/>
        <w:spacing w:after="960"/>
      </w:pPr>
      <w:r w:rsidRPr="00B6248C">
        <w:rPr>
          <w:sz w:val="40"/>
        </w:rPr>
        <w:t>Laporan</w:t>
      </w:r>
      <w:r w:rsidR="00AD470E" w:rsidRPr="00B6248C">
        <w:rPr>
          <w:sz w:val="40"/>
        </w:rPr>
        <w:t xml:space="preserve"> </w:t>
      </w:r>
      <w:r w:rsidR="00214E2B" w:rsidRPr="00B6248C">
        <w:rPr>
          <w:sz w:val="40"/>
        </w:rPr>
        <w:t>Tugas</w:t>
      </w:r>
    </w:p>
    <w:p w14:paraId="6B7A26C3" w14:textId="4BA8712F" w:rsidR="00CC4836" w:rsidRPr="00B6248C" w:rsidRDefault="00C56D4C" w:rsidP="006E63E0">
      <w:pPr>
        <w:pStyle w:val="TitleCover"/>
        <w:spacing w:line="720" w:lineRule="exact"/>
        <w:ind w:left="0" w:right="0"/>
        <w:jc w:val="center"/>
        <w:rPr>
          <w:b/>
          <w:sz w:val="28"/>
          <w:szCs w:val="32"/>
        </w:rPr>
      </w:pPr>
      <w:r w:rsidRPr="00B6248C">
        <w:rPr>
          <w:rFonts w:ascii="Bernard MT Condensed" w:hAnsi="Bernard MT Condensed"/>
          <w:b/>
          <w:spacing w:val="0"/>
          <w:kern w:val="0"/>
          <w:sz w:val="48"/>
          <w:szCs w:val="48"/>
        </w:rPr>
        <w:t>ROBOCODE : Gundam KW</w:t>
      </w:r>
    </w:p>
    <w:p w14:paraId="26026314" w14:textId="77777777" w:rsidR="00CC4836" w:rsidRPr="00B6248C" w:rsidRDefault="00CC4836" w:rsidP="00CC4836">
      <w:pPr>
        <w:jc w:val="right"/>
        <w:rPr>
          <w:b/>
          <w:kern w:val="28"/>
          <w:sz w:val="28"/>
          <w:szCs w:val="32"/>
        </w:rPr>
      </w:pPr>
    </w:p>
    <w:p w14:paraId="19399B13" w14:textId="04693262" w:rsidR="008E2370" w:rsidRPr="00B6248C" w:rsidRDefault="008E2370" w:rsidP="00DD0B5A">
      <w:pPr>
        <w:rPr>
          <w:b/>
          <w:kern w:val="28"/>
          <w:sz w:val="28"/>
          <w:szCs w:val="32"/>
        </w:rPr>
      </w:pPr>
    </w:p>
    <w:p w14:paraId="3C0A0547" w14:textId="77777777" w:rsidR="00702921" w:rsidRPr="00B6248C" w:rsidRDefault="00702921" w:rsidP="00DD0B5A">
      <w:pPr>
        <w:rPr>
          <w:b/>
          <w:kern w:val="28"/>
          <w:sz w:val="28"/>
          <w:szCs w:val="32"/>
        </w:rPr>
      </w:pPr>
    </w:p>
    <w:p w14:paraId="363EBC7B" w14:textId="77777777" w:rsidR="00702921" w:rsidRPr="00B6248C" w:rsidRDefault="00702921" w:rsidP="00DD0B5A">
      <w:pPr>
        <w:rPr>
          <w:b/>
          <w:kern w:val="28"/>
          <w:sz w:val="28"/>
          <w:szCs w:val="32"/>
        </w:rPr>
      </w:pPr>
    </w:p>
    <w:p w14:paraId="44C5FB2A" w14:textId="77777777" w:rsidR="00702921" w:rsidRPr="00B6248C" w:rsidRDefault="00702921" w:rsidP="00DD0B5A">
      <w:pPr>
        <w:rPr>
          <w:b/>
          <w:kern w:val="28"/>
          <w:sz w:val="28"/>
          <w:szCs w:val="32"/>
        </w:rPr>
      </w:pPr>
    </w:p>
    <w:p w14:paraId="36FF17DC" w14:textId="77777777" w:rsidR="00702921" w:rsidRPr="00B6248C" w:rsidRDefault="00702921" w:rsidP="00DD0B5A">
      <w:pPr>
        <w:rPr>
          <w:b/>
          <w:kern w:val="28"/>
          <w:sz w:val="28"/>
          <w:szCs w:val="32"/>
        </w:rPr>
      </w:pPr>
    </w:p>
    <w:p w14:paraId="70A0A2F6" w14:textId="77777777" w:rsidR="00702921" w:rsidRPr="00B6248C" w:rsidRDefault="00702921" w:rsidP="00DD0B5A">
      <w:pPr>
        <w:rPr>
          <w:b/>
          <w:kern w:val="28"/>
          <w:sz w:val="28"/>
          <w:szCs w:val="32"/>
        </w:rPr>
      </w:pPr>
    </w:p>
    <w:p w14:paraId="449F469E" w14:textId="77777777" w:rsidR="00702921" w:rsidRPr="00B6248C" w:rsidRDefault="00702921" w:rsidP="00DD0B5A">
      <w:pPr>
        <w:rPr>
          <w:b/>
          <w:kern w:val="28"/>
          <w:sz w:val="32"/>
          <w:szCs w:val="32"/>
        </w:rPr>
      </w:pPr>
    </w:p>
    <w:p w14:paraId="72033114" w14:textId="77777777" w:rsidR="00702921" w:rsidRPr="00B6248C" w:rsidRDefault="00702921" w:rsidP="00DD0B5A">
      <w:pPr>
        <w:rPr>
          <w:b/>
          <w:kern w:val="28"/>
          <w:sz w:val="32"/>
          <w:szCs w:val="32"/>
        </w:rPr>
      </w:pPr>
    </w:p>
    <w:p w14:paraId="6A4109BC" w14:textId="6D438EAD" w:rsidR="001E7649" w:rsidRPr="00B6248C" w:rsidRDefault="001E7649" w:rsidP="00525356">
      <w:pPr>
        <w:jc w:val="right"/>
        <w:rPr>
          <w:b/>
          <w:kern w:val="28"/>
          <w:sz w:val="32"/>
          <w:szCs w:val="32"/>
        </w:rPr>
      </w:pPr>
    </w:p>
    <w:p w14:paraId="5C1F7146" w14:textId="425FBFDA" w:rsidR="0063144B" w:rsidRPr="00B6248C" w:rsidRDefault="0063144B" w:rsidP="00525356">
      <w:pPr>
        <w:jc w:val="right"/>
        <w:rPr>
          <w:b/>
          <w:kern w:val="28"/>
          <w:sz w:val="32"/>
          <w:szCs w:val="32"/>
        </w:rPr>
      </w:pPr>
    </w:p>
    <w:p w14:paraId="3D496D8F" w14:textId="0BFE8185" w:rsidR="001E7649" w:rsidRPr="00B6248C" w:rsidRDefault="00CC2DCE" w:rsidP="00CC2DCE">
      <w:pPr>
        <w:ind w:right="-17" w:firstLine="720"/>
        <w:jc w:val="right"/>
        <w:rPr>
          <w:b/>
          <w:kern w:val="28"/>
          <w:sz w:val="28"/>
          <w:szCs w:val="32"/>
        </w:rPr>
      </w:pPr>
      <w:r w:rsidRPr="00B6248C">
        <w:rPr>
          <w:b/>
          <w:kern w:val="28"/>
          <w:sz w:val="28"/>
          <w:szCs w:val="32"/>
        </w:rPr>
        <w:t xml:space="preserve">       </w:t>
      </w:r>
      <w:r w:rsidR="00AD470E" w:rsidRPr="00B6248C">
        <w:rPr>
          <w:b/>
          <w:kern w:val="28"/>
          <w:sz w:val="28"/>
          <w:szCs w:val="32"/>
        </w:rPr>
        <w:t>Teknik Informatika</w:t>
      </w:r>
    </w:p>
    <w:p w14:paraId="44FCECB4" w14:textId="5FEA8D61" w:rsidR="00D76760" w:rsidRPr="00B6248C" w:rsidRDefault="00CC2DCE" w:rsidP="001E7649">
      <w:pPr>
        <w:jc w:val="right"/>
        <w:rPr>
          <w:b/>
          <w:kern w:val="28"/>
          <w:sz w:val="28"/>
          <w:szCs w:val="32"/>
        </w:rPr>
      </w:pPr>
      <w:r w:rsidRPr="00B6248C">
        <w:rPr>
          <w:b/>
          <w:kern w:val="28"/>
          <w:sz w:val="28"/>
          <w:szCs w:val="32"/>
        </w:rPr>
        <w:t>Fakultas</w:t>
      </w:r>
      <w:r w:rsidR="00AD470E" w:rsidRPr="00B6248C">
        <w:rPr>
          <w:b/>
          <w:kern w:val="28"/>
          <w:sz w:val="28"/>
          <w:szCs w:val="32"/>
        </w:rPr>
        <w:t xml:space="preserve"> </w:t>
      </w:r>
      <w:r w:rsidR="00B66BA5" w:rsidRPr="00B6248C">
        <w:rPr>
          <w:b/>
          <w:kern w:val="28"/>
          <w:sz w:val="28"/>
          <w:szCs w:val="32"/>
        </w:rPr>
        <w:t>Teknologi</w:t>
      </w:r>
      <w:r w:rsidR="008B61BB" w:rsidRPr="00B6248C">
        <w:rPr>
          <w:b/>
          <w:kern w:val="28"/>
          <w:sz w:val="28"/>
          <w:szCs w:val="32"/>
        </w:rPr>
        <w:t xml:space="preserve"> </w:t>
      </w:r>
      <w:r w:rsidR="00B66BA5" w:rsidRPr="00B6248C">
        <w:rPr>
          <w:b/>
          <w:kern w:val="28"/>
          <w:sz w:val="28"/>
          <w:szCs w:val="32"/>
        </w:rPr>
        <w:t>Industri</w:t>
      </w:r>
    </w:p>
    <w:p w14:paraId="58C7F217" w14:textId="443EA43F" w:rsidR="00D76760" w:rsidRPr="00B6248C" w:rsidRDefault="00AB707A" w:rsidP="001E7649">
      <w:pPr>
        <w:jc w:val="right"/>
        <w:rPr>
          <w:b/>
          <w:kern w:val="28"/>
          <w:sz w:val="28"/>
          <w:szCs w:val="32"/>
        </w:rPr>
      </w:pPr>
      <w:r w:rsidRPr="00B6248C">
        <w:rPr>
          <w:noProof/>
        </w:rPr>
        <w:drawing>
          <wp:anchor distT="0" distB="0" distL="114300" distR="114300" simplePos="0" relativeHeight="251654144" behindDoc="0" locked="0" layoutInCell="1" allowOverlap="1" wp14:anchorId="42689016" wp14:editId="0722CFD4">
            <wp:simplePos x="0" y="0"/>
            <wp:positionH relativeFrom="column">
              <wp:posOffset>-77107</wp:posOffset>
            </wp:positionH>
            <wp:positionV relativeFrom="paragraph">
              <wp:posOffset>113582</wp:posOffset>
            </wp:positionV>
            <wp:extent cx="740229" cy="895619"/>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logo ipb"/>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40229" cy="895619"/>
                    </a:xfrm>
                    <a:prstGeom prst="rect">
                      <a:avLst/>
                    </a:prstGeom>
                    <a:noFill/>
                    <a:ln>
                      <a:noFill/>
                    </a:ln>
                  </pic:spPr>
                </pic:pic>
              </a:graphicData>
            </a:graphic>
            <wp14:sizeRelH relativeFrom="page">
              <wp14:pctWidth>0</wp14:pctWidth>
            </wp14:sizeRelH>
            <wp14:sizeRelV relativeFrom="page">
              <wp14:pctHeight>0</wp14:pctHeight>
            </wp14:sizeRelV>
          </wp:anchor>
        </w:drawing>
      </w:r>
      <w:r w:rsidR="00D76760" w:rsidRPr="00B6248C">
        <w:rPr>
          <w:b/>
          <w:kern w:val="28"/>
          <w:sz w:val="28"/>
          <w:szCs w:val="32"/>
        </w:rPr>
        <w:t xml:space="preserve">Institut </w:t>
      </w:r>
      <w:r w:rsidR="00B66BA5" w:rsidRPr="00B6248C">
        <w:rPr>
          <w:b/>
          <w:kern w:val="28"/>
          <w:sz w:val="28"/>
          <w:szCs w:val="32"/>
        </w:rPr>
        <w:t>Teknologi Sumatera</w:t>
      </w:r>
    </w:p>
    <w:p w14:paraId="3D5EDD48" w14:textId="51737774" w:rsidR="00D76760" w:rsidRPr="00B6248C" w:rsidRDefault="00AB707A" w:rsidP="00897C85">
      <w:pPr>
        <w:jc w:val="right"/>
        <w:rPr>
          <w:b/>
          <w:kern w:val="28"/>
          <w:sz w:val="28"/>
          <w:szCs w:val="32"/>
        </w:rPr>
        <w:sectPr w:rsidR="00D76760" w:rsidRPr="00B6248C" w:rsidSect="00657C9F">
          <w:footerReference w:type="default" r:id="rId9"/>
          <w:pgSz w:w="9979" w:h="14175" w:code="1"/>
          <w:pgMar w:top="958" w:right="958" w:bottom="958" w:left="958" w:header="0" w:footer="0" w:gutter="0"/>
          <w:pgNumType w:start="0"/>
          <w:cols w:space="720"/>
          <w:titlePg/>
          <w:docGrid w:linePitch="360"/>
        </w:sectPr>
      </w:pPr>
      <w:r w:rsidRPr="00B6248C">
        <w:rPr>
          <w:b/>
          <w:noProof/>
          <w:kern w:val="28"/>
          <w:sz w:val="28"/>
          <w:szCs w:val="32"/>
        </w:rPr>
        <w:drawing>
          <wp:anchor distT="0" distB="0" distL="114300" distR="114300" simplePos="0" relativeHeight="251659264" behindDoc="0" locked="0" layoutInCell="1" allowOverlap="1" wp14:anchorId="1C4076A4" wp14:editId="16E0E737">
            <wp:simplePos x="0" y="0"/>
            <wp:positionH relativeFrom="column">
              <wp:posOffset>2624183</wp:posOffset>
            </wp:positionH>
            <wp:positionV relativeFrom="paragraph">
              <wp:posOffset>261620</wp:posOffset>
            </wp:positionV>
            <wp:extent cx="2069279" cy="583474"/>
            <wp:effectExtent l="0" t="0" r="1270" b="1270"/>
            <wp:wrapNone/>
            <wp:docPr id="1064591652" name="Picture 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91652" name="Picture 3" descr="A black text on a white background&#10;&#10;Description automatically generated"/>
                    <pic:cNvPicPr/>
                  </pic:nvPicPr>
                  <pic:blipFill rotWithShape="1">
                    <a:blip r:embed="rId10"/>
                    <a:srcRect l="7208" r="10563"/>
                    <a:stretch/>
                  </pic:blipFill>
                  <pic:spPr bwMode="auto">
                    <a:xfrm>
                      <a:off x="0" y="0"/>
                      <a:ext cx="2069279" cy="5834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6248C">
        <w:rPr>
          <w:b/>
          <w:noProof/>
          <w:kern w:val="28"/>
          <w:sz w:val="28"/>
          <w:szCs w:val="32"/>
        </w:rPr>
        <w:drawing>
          <wp:anchor distT="0" distB="0" distL="114300" distR="114300" simplePos="0" relativeHeight="251658240" behindDoc="0" locked="0" layoutInCell="1" allowOverlap="1" wp14:anchorId="51DF4136" wp14:editId="223BDAA7">
            <wp:simplePos x="0" y="0"/>
            <wp:positionH relativeFrom="column">
              <wp:posOffset>949688</wp:posOffset>
            </wp:positionH>
            <wp:positionV relativeFrom="paragraph">
              <wp:posOffset>313690</wp:posOffset>
            </wp:positionV>
            <wp:extent cx="1453537" cy="470262"/>
            <wp:effectExtent l="0" t="0" r="0" b="0"/>
            <wp:wrapNone/>
            <wp:docPr id="70120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0970" name="Picture 70120970"/>
                    <pic:cNvPicPr/>
                  </pic:nvPicPr>
                  <pic:blipFill>
                    <a:blip r:embed="rId11"/>
                    <a:stretch>
                      <a:fillRect/>
                    </a:stretch>
                  </pic:blipFill>
                  <pic:spPr>
                    <a:xfrm>
                      <a:off x="0" y="0"/>
                      <a:ext cx="1453537" cy="470262"/>
                    </a:xfrm>
                    <a:prstGeom prst="rect">
                      <a:avLst/>
                    </a:prstGeom>
                  </pic:spPr>
                </pic:pic>
              </a:graphicData>
            </a:graphic>
            <wp14:sizeRelH relativeFrom="page">
              <wp14:pctWidth>0</wp14:pctWidth>
            </wp14:sizeRelH>
            <wp14:sizeRelV relativeFrom="page">
              <wp14:pctHeight>0</wp14:pctHeight>
            </wp14:sizeRelV>
          </wp:anchor>
        </w:drawing>
      </w:r>
      <w:r w:rsidR="00C56D4C" w:rsidRPr="00B6248C">
        <w:rPr>
          <w:b/>
          <w:kern w:val="28"/>
          <w:sz w:val="28"/>
          <w:szCs w:val="32"/>
        </w:rPr>
        <w:t>Mei</w:t>
      </w:r>
      <w:r w:rsidR="005F06E4" w:rsidRPr="00B6248C">
        <w:rPr>
          <w:b/>
          <w:kern w:val="28"/>
          <w:sz w:val="28"/>
          <w:szCs w:val="32"/>
        </w:rPr>
        <w:t xml:space="preserve"> 202</w:t>
      </w:r>
      <w:r w:rsidR="007F720D" w:rsidRPr="00B6248C">
        <w:rPr>
          <w:b/>
          <w:kern w:val="28"/>
          <w:sz w:val="28"/>
          <w:szCs w:val="32"/>
        </w:rPr>
        <w:t>6</w:t>
      </w:r>
    </w:p>
    <w:p w14:paraId="2C9FC931" w14:textId="77777777" w:rsidR="00897C85" w:rsidRDefault="00897C85" w:rsidP="00897C85">
      <w:pPr>
        <w:pStyle w:val="Subtitle"/>
        <w:pBdr>
          <w:bottom w:val="single" w:sz="6" w:space="31" w:color="808080"/>
        </w:pBdr>
        <w:spacing w:before="100" w:beforeAutospacing="1" w:after="100" w:afterAutospacing="1" w:line="0" w:lineRule="atLeast"/>
      </w:pPr>
      <w:r>
        <w:rPr>
          <w:noProof/>
        </w:rPr>
        <w:lastRenderedPageBreak/>
        <w:drawing>
          <wp:inline distT="0" distB="0" distL="0" distR="0" wp14:anchorId="5507FEAB" wp14:editId="38294435">
            <wp:extent cx="2362414" cy="2867025"/>
            <wp:effectExtent l="228600" t="228600" r="228600" b="219075"/>
            <wp:docPr id="640856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6348" name="Picture 640856348"/>
                    <pic:cNvPicPr/>
                  </pic:nvPicPr>
                  <pic:blipFill rotWithShape="1">
                    <a:blip r:embed="rId12"/>
                    <a:srcRect t="31740"/>
                    <a:stretch>
                      <a:fillRect/>
                    </a:stretch>
                  </pic:blipFill>
                  <pic:spPr bwMode="auto">
                    <a:xfrm>
                      <a:off x="0" y="0"/>
                      <a:ext cx="2389837" cy="2900306"/>
                    </a:xfrm>
                    <a:prstGeom prst="rect">
                      <a:avLst/>
                    </a:prstGeom>
                    <a:ln w="2286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ABC534F" w14:textId="72BBE07B" w:rsidR="00613A41" w:rsidRPr="00B6248C" w:rsidRDefault="00AB707A" w:rsidP="00897C85">
      <w:pPr>
        <w:pStyle w:val="Subtitle"/>
        <w:pBdr>
          <w:bottom w:val="single" w:sz="6" w:space="31" w:color="808080"/>
        </w:pBdr>
        <w:spacing w:before="100" w:beforeAutospacing="1" w:after="100" w:afterAutospacing="1" w:line="0" w:lineRule="atLeast"/>
      </w:pPr>
      <w:r w:rsidRPr="00B6248C">
        <w:t>Fakultas</w:t>
      </w:r>
      <w:r w:rsidR="0045343A" w:rsidRPr="00B6248C">
        <w:t xml:space="preserve"> </w:t>
      </w:r>
      <w:r w:rsidR="00B66BA5" w:rsidRPr="00B6248C">
        <w:t>teknologi industri</w:t>
      </w:r>
    </w:p>
    <w:p w14:paraId="13F3246A" w14:textId="71C8B43F" w:rsidR="00702921" w:rsidRPr="00B6248C" w:rsidRDefault="00B66BA5" w:rsidP="00897C85">
      <w:pPr>
        <w:pStyle w:val="Subtitle"/>
        <w:pBdr>
          <w:bottom w:val="single" w:sz="6" w:space="31" w:color="808080"/>
        </w:pBdr>
        <w:spacing w:before="100" w:beforeAutospacing="1" w:after="100" w:afterAutospacing="1" w:line="0" w:lineRule="atLeast"/>
      </w:pPr>
      <w:r w:rsidRPr="00B6248C">
        <w:t xml:space="preserve">itera </w:t>
      </w:r>
      <w:r w:rsidR="005F06E4" w:rsidRPr="00B6248C">
        <w:t>202</w:t>
      </w:r>
      <w:r w:rsidR="00AB707A" w:rsidRPr="00B6248C">
        <w:t>4</w:t>
      </w:r>
    </w:p>
    <w:p w14:paraId="4DA8997F" w14:textId="70F97D13" w:rsidR="00C56D4C" w:rsidRPr="00B6248C" w:rsidRDefault="004D038F" w:rsidP="00C56D4C">
      <w:pPr>
        <w:pStyle w:val="ReturnAddress"/>
        <w:rPr>
          <w:b/>
        </w:rPr>
      </w:pPr>
      <w:r w:rsidRPr="00B6248C">
        <w:rPr>
          <w:b/>
        </w:rPr>
        <w:t>Muhammad Ridho 124140062</w:t>
      </w:r>
    </w:p>
    <w:p w14:paraId="49CD0EA4" w14:textId="264202EB" w:rsidR="00C56D4C" w:rsidRPr="00B6248C" w:rsidRDefault="00C56D4C" w:rsidP="0045343A">
      <w:pPr>
        <w:pStyle w:val="ReturnAddress"/>
        <w:rPr>
          <w:b/>
        </w:rPr>
      </w:pPr>
      <w:r w:rsidRPr="00B6248C">
        <w:rPr>
          <w:b/>
        </w:rPr>
        <w:t>Naufal Grista Yudhistira 124140026</w:t>
      </w:r>
    </w:p>
    <w:p w14:paraId="5B1E2BE3" w14:textId="77777777" w:rsidR="00DC51DA" w:rsidRPr="00B6248C" w:rsidRDefault="00DC51DA" w:rsidP="0045343A">
      <w:pPr>
        <w:pStyle w:val="ReturnAddress"/>
        <w:rPr>
          <w:b/>
        </w:rPr>
      </w:pPr>
    </w:p>
    <w:p w14:paraId="17F0626D" w14:textId="77777777" w:rsidR="00511410" w:rsidRPr="00B6248C" w:rsidRDefault="00511410" w:rsidP="0045343A">
      <w:pPr>
        <w:pStyle w:val="ReturnAddress"/>
        <w:rPr>
          <w:b/>
        </w:rPr>
      </w:pPr>
    </w:p>
    <w:p w14:paraId="688F83BD" w14:textId="526979B4" w:rsidR="0045343A" w:rsidRPr="00B6248C" w:rsidRDefault="00B66BA5" w:rsidP="0045343A">
      <w:pPr>
        <w:pStyle w:val="ReturnAddress"/>
      </w:pPr>
      <w:r w:rsidRPr="00B6248C">
        <w:t>ITERA</w:t>
      </w:r>
      <w:r w:rsidR="0045343A" w:rsidRPr="00B6248C">
        <w:t xml:space="preserve"> Laboratory</w:t>
      </w:r>
    </w:p>
    <w:p w14:paraId="245066BD" w14:textId="3B821E7A" w:rsidR="00B66BA5" w:rsidRPr="00B6248C" w:rsidRDefault="00B66BA5" w:rsidP="0045343A">
      <w:pPr>
        <w:pStyle w:val="ReturnAddress"/>
      </w:pPr>
      <w:r w:rsidRPr="00B6248C">
        <w:t>Program Studi Teknik Informatika</w:t>
      </w:r>
    </w:p>
    <w:p w14:paraId="2BC3BE02" w14:textId="2CA66650" w:rsidR="00657C9F" w:rsidRPr="00B6248C" w:rsidRDefault="0023062A" w:rsidP="0045343A">
      <w:pPr>
        <w:pStyle w:val="ReturnAddress"/>
      </w:pPr>
      <w:r w:rsidRPr="00B6248C">
        <w:t>Fakultas</w:t>
      </w:r>
      <w:r w:rsidR="00B66BA5" w:rsidRPr="00B6248C">
        <w:t xml:space="preserve"> Teknologi Industri</w:t>
      </w:r>
      <w:r w:rsidR="0045343A" w:rsidRPr="00B6248C">
        <w:t xml:space="preserve"> </w:t>
      </w:r>
    </w:p>
    <w:p w14:paraId="64BDCFDD" w14:textId="3B057CC3" w:rsidR="0045343A" w:rsidRPr="00B6248C" w:rsidRDefault="00B66BA5" w:rsidP="0045343A">
      <w:pPr>
        <w:pStyle w:val="ReturnAddress"/>
      </w:pPr>
      <w:r w:rsidRPr="00B6248C">
        <w:t>I</w:t>
      </w:r>
      <w:r w:rsidR="00657C9F" w:rsidRPr="00B6248C">
        <w:t xml:space="preserve">nstitut </w:t>
      </w:r>
      <w:r w:rsidRPr="00B6248C">
        <w:t>T</w:t>
      </w:r>
      <w:r w:rsidR="00657C9F" w:rsidRPr="00B6248C">
        <w:t>eknologi Sumatera</w:t>
      </w:r>
    </w:p>
    <w:p w14:paraId="60DC38D6" w14:textId="77777777" w:rsidR="0045343A" w:rsidRPr="00B6248C" w:rsidRDefault="0045343A" w:rsidP="0045343A">
      <w:pPr>
        <w:pStyle w:val="ReturnAddress"/>
      </w:pPr>
    </w:p>
    <w:p w14:paraId="7B7D44A0" w14:textId="5F4204FA" w:rsidR="0045343A" w:rsidRPr="00B6248C" w:rsidRDefault="0045343A" w:rsidP="0045343A">
      <w:pPr>
        <w:pStyle w:val="ReturnAddress"/>
      </w:pPr>
      <w:r w:rsidRPr="00B6248C">
        <w:t xml:space="preserve">Jl. </w:t>
      </w:r>
      <w:r w:rsidR="00B66BA5" w:rsidRPr="00B6248C">
        <w:t xml:space="preserve">Terusan Ryacudu, Desa Way Hui, Kecamatan Jati Agung, </w:t>
      </w:r>
    </w:p>
    <w:p w14:paraId="0FBEBAFE" w14:textId="640735E9" w:rsidR="0045343A" w:rsidRPr="00B6248C" w:rsidRDefault="00B66BA5" w:rsidP="0045343A">
      <w:pPr>
        <w:pStyle w:val="ReturnAddress"/>
      </w:pPr>
      <w:r w:rsidRPr="00B6248C">
        <w:t xml:space="preserve">Lampung Selatan </w:t>
      </w:r>
      <w:r w:rsidR="0045343A" w:rsidRPr="00B6248C">
        <w:t xml:space="preserve">– </w:t>
      </w:r>
      <w:r w:rsidRPr="00B6248C">
        <w:t>Lampung</w:t>
      </w:r>
      <w:r w:rsidR="0045343A" w:rsidRPr="00B6248C">
        <w:t xml:space="preserve"> </w:t>
      </w:r>
      <w:r w:rsidRPr="00B6248C">
        <w:t>35365</w:t>
      </w:r>
    </w:p>
    <w:p w14:paraId="23186855" w14:textId="0907EEC1" w:rsidR="0045343A" w:rsidRPr="00B6248C" w:rsidRDefault="0045343A" w:rsidP="0045343A">
      <w:pPr>
        <w:pStyle w:val="ReturnAddress"/>
      </w:pPr>
      <w:r w:rsidRPr="00B6248C">
        <w:t>Telp. +62-</w:t>
      </w:r>
      <w:r w:rsidR="00B66BA5" w:rsidRPr="00B6248C">
        <w:t>72</w:t>
      </w:r>
      <w:r w:rsidRPr="00B6248C">
        <w:t>1-8</w:t>
      </w:r>
      <w:r w:rsidR="00B66BA5" w:rsidRPr="00B6248C">
        <w:t>030188</w:t>
      </w:r>
      <w:r w:rsidRPr="00B6248C">
        <w:t>; 8</w:t>
      </w:r>
      <w:r w:rsidR="00B66BA5" w:rsidRPr="00B6248C">
        <w:t>030189</w:t>
      </w:r>
    </w:p>
    <w:p w14:paraId="457CA8C9" w14:textId="77777777" w:rsidR="00CF1358" w:rsidRPr="00B6248C" w:rsidRDefault="00B66BA5" w:rsidP="00511410">
      <w:pPr>
        <w:pStyle w:val="ReturnAddress"/>
        <w:jc w:val="left"/>
      </w:pPr>
      <w:r w:rsidRPr="00B6248C">
        <w:t xml:space="preserve"> </w:t>
      </w:r>
      <w:r w:rsidR="008C131C" w:rsidRPr="00B6248C">
        <w:t xml:space="preserve"> </w:t>
      </w:r>
    </w:p>
    <w:p w14:paraId="317D99F3" w14:textId="198C991C" w:rsidR="006E63E0" w:rsidRPr="00B6248C" w:rsidRDefault="00C56D4C" w:rsidP="00AF4168">
      <w:pPr>
        <w:pStyle w:val="ReturnAddress"/>
        <w:rPr>
          <w:b/>
          <w:bCs/>
          <w:sz w:val="30"/>
        </w:rPr>
      </w:pPr>
      <w:r w:rsidRPr="00B6248C">
        <w:rPr>
          <w:b/>
          <w:bCs/>
          <w:sz w:val="30"/>
        </w:rPr>
        <w:t>ROBOCODE</w:t>
      </w:r>
    </w:p>
    <w:p w14:paraId="5D6379AA" w14:textId="28304EB5" w:rsidR="00440B0E" w:rsidRPr="00B6248C" w:rsidRDefault="006E63E0" w:rsidP="006E63E0">
      <w:pPr>
        <w:rPr>
          <w:b/>
          <w:bCs/>
          <w:spacing w:val="-3"/>
          <w:sz w:val="30"/>
        </w:rPr>
      </w:pPr>
      <w:r w:rsidRPr="00B6248C">
        <w:rPr>
          <w:b/>
          <w:bCs/>
          <w:sz w:val="30"/>
        </w:rPr>
        <w:br w:type="page"/>
      </w:r>
    </w:p>
    <w:sdt>
      <w:sdtPr>
        <w:rPr>
          <w:rFonts w:ascii="Garamond" w:eastAsia="Times New Roman" w:hAnsi="Garamond" w:cs="Times New Roman"/>
          <w:color w:val="auto"/>
          <w:sz w:val="16"/>
          <w:szCs w:val="20"/>
        </w:rPr>
        <w:id w:val="976337832"/>
        <w:docPartObj>
          <w:docPartGallery w:val="Table of Contents"/>
          <w:docPartUnique/>
        </w:docPartObj>
      </w:sdtPr>
      <w:sdtEndPr>
        <w:rPr>
          <w:b/>
          <w:bCs/>
          <w:noProof/>
        </w:rPr>
      </w:sdtEndPr>
      <w:sdtContent>
        <w:p w14:paraId="720A9E48" w14:textId="001E1504" w:rsidR="00121BB4" w:rsidRPr="00BA51F9" w:rsidRDefault="00121BB4">
          <w:pPr>
            <w:pStyle w:val="TOCHeading"/>
            <w:rPr>
              <w:rFonts w:asciiTheme="majorBidi" w:hAnsiTheme="majorBidi"/>
              <w:b/>
              <w:bCs/>
              <w:color w:val="000000" w:themeColor="text1"/>
              <w:sz w:val="48"/>
              <w:szCs w:val="48"/>
            </w:rPr>
          </w:pPr>
          <w:r w:rsidRPr="00BA51F9">
            <w:rPr>
              <w:rFonts w:asciiTheme="majorBidi" w:hAnsiTheme="majorBidi"/>
              <w:b/>
              <w:bCs/>
              <w:color w:val="000000" w:themeColor="text1"/>
              <w:sz w:val="48"/>
              <w:szCs w:val="48"/>
            </w:rPr>
            <w:t>Contents</w:t>
          </w:r>
        </w:p>
        <w:p w14:paraId="58E0880D" w14:textId="7C2FDBA3" w:rsidR="00D25112" w:rsidRPr="00BA51F9" w:rsidRDefault="00121BB4" w:rsidP="00BA51F9">
          <w:pPr>
            <w:pStyle w:val="TOC1"/>
            <w:tabs>
              <w:tab w:val="clear" w:pos="3600"/>
              <w:tab w:val="left" w:pos="6210"/>
            </w:tabs>
            <w:rPr>
              <w:rFonts w:asciiTheme="majorBidi" w:eastAsiaTheme="minorEastAsia" w:hAnsiTheme="majorBidi" w:cstheme="majorBidi"/>
              <w:noProof/>
              <w:kern w:val="2"/>
              <w:sz w:val="44"/>
              <w:szCs w:val="44"/>
              <w:lang w:val="en-US"/>
              <w14:ligatures w14:val="standardContextual"/>
            </w:rPr>
          </w:pPr>
          <w:r w:rsidRPr="00BA51F9">
            <w:rPr>
              <w:rFonts w:asciiTheme="majorBidi" w:hAnsiTheme="majorBidi" w:cstheme="majorBidi"/>
              <w:b/>
              <w:bCs/>
              <w:color w:val="000000" w:themeColor="text1"/>
              <w:sz w:val="22"/>
              <w:szCs w:val="32"/>
            </w:rPr>
            <w:fldChar w:fldCharType="begin"/>
          </w:r>
          <w:r w:rsidRPr="00BA51F9">
            <w:rPr>
              <w:rFonts w:asciiTheme="majorBidi" w:hAnsiTheme="majorBidi" w:cstheme="majorBidi"/>
              <w:b/>
              <w:bCs/>
              <w:color w:val="000000" w:themeColor="text1"/>
              <w:sz w:val="22"/>
              <w:szCs w:val="32"/>
            </w:rPr>
            <w:instrText xml:space="preserve"> TOC \o "1-3" \h \z \u </w:instrText>
          </w:r>
          <w:r w:rsidRPr="00BA51F9">
            <w:rPr>
              <w:rFonts w:asciiTheme="majorBidi" w:hAnsiTheme="majorBidi" w:cstheme="majorBidi"/>
              <w:b/>
              <w:bCs/>
              <w:color w:val="000000" w:themeColor="text1"/>
              <w:sz w:val="22"/>
              <w:szCs w:val="32"/>
            </w:rPr>
            <w:fldChar w:fldCharType="separate"/>
          </w:r>
          <w:hyperlink w:anchor="_Toc230461018" w:history="1">
            <w:r w:rsidR="00D25112" w:rsidRPr="00BA51F9">
              <w:rPr>
                <w:rStyle w:val="Hyperlink"/>
                <w:rFonts w:asciiTheme="majorBidi" w:hAnsiTheme="majorBidi" w:cstheme="majorBidi"/>
                <w:noProof/>
                <w:sz w:val="24"/>
                <w:szCs w:val="36"/>
              </w:rPr>
              <w:t>Bab I : Deskripsi Tugas</w:t>
            </w:r>
            <w:r w:rsidR="00D25112" w:rsidRPr="00BA51F9">
              <w:rPr>
                <w:rFonts w:asciiTheme="majorBidi" w:hAnsiTheme="majorBidi" w:cstheme="majorBidi"/>
                <w:noProof/>
                <w:webHidden/>
                <w:sz w:val="24"/>
                <w:szCs w:val="36"/>
              </w:rPr>
              <w:tab/>
            </w:r>
            <w:r w:rsidR="00D25112" w:rsidRPr="00BA51F9">
              <w:rPr>
                <w:rFonts w:asciiTheme="majorBidi" w:hAnsiTheme="majorBidi" w:cstheme="majorBidi"/>
                <w:noProof/>
                <w:webHidden/>
                <w:sz w:val="24"/>
                <w:szCs w:val="36"/>
              </w:rPr>
              <w:fldChar w:fldCharType="begin"/>
            </w:r>
            <w:r w:rsidR="00D25112" w:rsidRPr="00BA51F9">
              <w:rPr>
                <w:rFonts w:asciiTheme="majorBidi" w:hAnsiTheme="majorBidi" w:cstheme="majorBidi"/>
                <w:noProof/>
                <w:webHidden/>
                <w:sz w:val="24"/>
                <w:szCs w:val="36"/>
              </w:rPr>
              <w:instrText xml:space="preserve"> PAGEREF _Toc230461018 \h </w:instrText>
            </w:r>
            <w:r w:rsidR="00D25112" w:rsidRPr="00BA51F9">
              <w:rPr>
                <w:rFonts w:asciiTheme="majorBidi" w:hAnsiTheme="majorBidi" w:cstheme="majorBidi"/>
                <w:noProof/>
                <w:webHidden/>
                <w:sz w:val="24"/>
                <w:szCs w:val="36"/>
              </w:rPr>
            </w:r>
            <w:r w:rsidR="00D25112" w:rsidRPr="00BA51F9">
              <w:rPr>
                <w:rFonts w:asciiTheme="majorBidi" w:hAnsiTheme="majorBidi" w:cstheme="majorBidi"/>
                <w:noProof/>
                <w:webHidden/>
                <w:sz w:val="24"/>
                <w:szCs w:val="36"/>
              </w:rPr>
              <w:fldChar w:fldCharType="separate"/>
            </w:r>
            <w:r w:rsidR="00D25112" w:rsidRPr="00BA51F9">
              <w:rPr>
                <w:rFonts w:asciiTheme="majorBidi" w:hAnsiTheme="majorBidi" w:cstheme="majorBidi"/>
                <w:noProof/>
                <w:webHidden/>
                <w:sz w:val="24"/>
                <w:szCs w:val="36"/>
              </w:rPr>
              <w:t>3</w:t>
            </w:r>
            <w:r w:rsidR="00D25112" w:rsidRPr="00BA51F9">
              <w:rPr>
                <w:rFonts w:asciiTheme="majorBidi" w:hAnsiTheme="majorBidi" w:cstheme="majorBidi"/>
                <w:noProof/>
                <w:webHidden/>
                <w:sz w:val="24"/>
                <w:szCs w:val="36"/>
              </w:rPr>
              <w:fldChar w:fldCharType="end"/>
            </w:r>
          </w:hyperlink>
        </w:p>
        <w:p w14:paraId="38D04340" w14:textId="429B15CE" w:rsidR="00D25112" w:rsidRPr="00BA51F9" w:rsidRDefault="00D25112" w:rsidP="00BA51F9">
          <w:pPr>
            <w:pStyle w:val="TOC1"/>
            <w:tabs>
              <w:tab w:val="clear" w:pos="3600"/>
              <w:tab w:val="left" w:pos="6210"/>
            </w:tabs>
            <w:rPr>
              <w:rFonts w:asciiTheme="majorBidi" w:eastAsiaTheme="minorEastAsia" w:hAnsiTheme="majorBidi" w:cstheme="majorBidi"/>
              <w:noProof/>
              <w:kern w:val="2"/>
              <w:sz w:val="44"/>
              <w:szCs w:val="44"/>
              <w:lang w:val="en-US"/>
              <w14:ligatures w14:val="standardContextual"/>
            </w:rPr>
          </w:pPr>
          <w:hyperlink w:anchor="_Toc230461019" w:history="1">
            <w:r w:rsidRPr="00BA51F9">
              <w:rPr>
                <w:rStyle w:val="Hyperlink"/>
                <w:rFonts w:asciiTheme="majorBidi" w:hAnsiTheme="majorBidi" w:cstheme="majorBidi"/>
                <w:noProof/>
                <w:sz w:val="24"/>
                <w:szCs w:val="36"/>
              </w:rPr>
              <w:t>Bab II : Landasan Teori</w:t>
            </w:r>
            <w:r w:rsidRPr="00BA51F9">
              <w:rPr>
                <w:rFonts w:asciiTheme="majorBidi" w:hAnsiTheme="majorBidi" w:cstheme="majorBidi"/>
                <w:noProof/>
                <w:webHidden/>
                <w:sz w:val="24"/>
                <w:szCs w:val="36"/>
              </w:rPr>
              <w:tab/>
            </w:r>
            <w:r w:rsidRPr="00BA51F9">
              <w:rPr>
                <w:rFonts w:asciiTheme="majorBidi" w:hAnsiTheme="majorBidi" w:cstheme="majorBidi"/>
                <w:noProof/>
                <w:webHidden/>
                <w:sz w:val="24"/>
                <w:szCs w:val="36"/>
              </w:rPr>
              <w:fldChar w:fldCharType="begin"/>
            </w:r>
            <w:r w:rsidRPr="00BA51F9">
              <w:rPr>
                <w:rFonts w:asciiTheme="majorBidi" w:hAnsiTheme="majorBidi" w:cstheme="majorBidi"/>
                <w:noProof/>
                <w:webHidden/>
                <w:sz w:val="24"/>
                <w:szCs w:val="36"/>
              </w:rPr>
              <w:instrText xml:space="preserve"> PAGEREF _Toc230461019 \h </w:instrText>
            </w:r>
            <w:r w:rsidRPr="00BA51F9">
              <w:rPr>
                <w:rFonts w:asciiTheme="majorBidi" w:hAnsiTheme="majorBidi" w:cstheme="majorBidi"/>
                <w:noProof/>
                <w:webHidden/>
                <w:sz w:val="24"/>
                <w:szCs w:val="36"/>
              </w:rPr>
            </w:r>
            <w:r w:rsidRPr="00BA51F9">
              <w:rPr>
                <w:rFonts w:asciiTheme="majorBidi" w:hAnsiTheme="majorBidi" w:cstheme="majorBidi"/>
                <w:noProof/>
                <w:webHidden/>
                <w:sz w:val="24"/>
                <w:szCs w:val="36"/>
              </w:rPr>
              <w:fldChar w:fldCharType="separate"/>
            </w:r>
            <w:r w:rsidRPr="00BA51F9">
              <w:rPr>
                <w:rFonts w:asciiTheme="majorBidi" w:hAnsiTheme="majorBidi" w:cstheme="majorBidi"/>
                <w:noProof/>
                <w:webHidden/>
                <w:sz w:val="24"/>
                <w:szCs w:val="36"/>
              </w:rPr>
              <w:t>7</w:t>
            </w:r>
            <w:r w:rsidRPr="00BA51F9">
              <w:rPr>
                <w:rFonts w:asciiTheme="majorBidi" w:hAnsiTheme="majorBidi" w:cstheme="majorBidi"/>
                <w:noProof/>
                <w:webHidden/>
                <w:sz w:val="24"/>
                <w:szCs w:val="36"/>
              </w:rPr>
              <w:fldChar w:fldCharType="end"/>
            </w:r>
          </w:hyperlink>
        </w:p>
        <w:p w14:paraId="28B0B0A3" w14:textId="6DCAE5F0" w:rsidR="00D25112" w:rsidRPr="00BA51F9" w:rsidRDefault="00D25112" w:rsidP="00BA51F9">
          <w:pPr>
            <w:pStyle w:val="TOC1"/>
            <w:tabs>
              <w:tab w:val="clear" w:pos="3600"/>
              <w:tab w:val="left" w:pos="6210"/>
            </w:tabs>
            <w:rPr>
              <w:rFonts w:asciiTheme="majorBidi" w:eastAsiaTheme="minorEastAsia" w:hAnsiTheme="majorBidi" w:cstheme="majorBidi"/>
              <w:noProof/>
              <w:kern w:val="2"/>
              <w:sz w:val="44"/>
              <w:szCs w:val="44"/>
              <w:lang w:val="en-US"/>
              <w14:ligatures w14:val="standardContextual"/>
            </w:rPr>
          </w:pPr>
          <w:hyperlink w:anchor="_Toc230461020" w:history="1">
            <w:r w:rsidRPr="00BA51F9">
              <w:rPr>
                <w:rStyle w:val="Hyperlink"/>
                <w:rFonts w:asciiTheme="majorBidi" w:hAnsiTheme="majorBidi" w:cstheme="majorBidi"/>
                <w:noProof/>
                <w:sz w:val="24"/>
                <w:szCs w:val="36"/>
              </w:rPr>
              <w:t>Bab III : Aplikasi Strategi Greedy</w:t>
            </w:r>
            <w:r w:rsidRPr="00BA51F9">
              <w:rPr>
                <w:rFonts w:asciiTheme="majorBidi" w:hAnsiTheme="majorBidi" w:cstheme="majorBidi"/>
                <w:noProof/>
                <w:webHidden/>
                <w:sz w:val="24"/>
                <w:szCs w:val="36"/>
              </w:rPr>
              <w:tab/>
            </w:r>
            <w:r w:rsidRPr="00BA51F9">
              <w:rPr>
                <w:rFonts w:asciiTheme="majorBidi" w:hAnsiTheme="majorBidi" w:cstheme="majorBidi"/>
                <w:noProof/>
                <w:webHidden/>
                <w:sz w:val="24"/>
                <w:szCs w:val="36"/>
              </w:rPr>
              <w:fldChar w:fldCharType="begin"/>
            </w:r>
            <w:r w:rsidRPr="00BA51F9">
              <w:rPr>
                <w:rFonts w:asciiTheme="majorBidi" w:hAnsiTheme="majorBidi" w:cstheme="majorBidi"/>
                <w:noProof/>
                <w:webHidden/>
                <w:sz w:val="24"/>
                <w:szCs w:val="36"/>
              </w:rPr>
              <w:instrText xml:space="preserve"> PAGEREF _Toc230461020 \h </w:instrText>
            </w:r>
            <w:r w:rsidRPr="00BA51F9">
              <w:rPr>
                <w:rFonts w:asciiTheme="majorBidi" w:hAnsiTheme="majorBidi" w:cstheme="majorBidi"/>
                <w:noProof/>
                <w:webHidden/>
                <w:sz w:val="24"/>
                <w:szCs w:val="36"/>
              </w:rPr>
            </w:r>
            <w:r w:rsidRPr="00BA51F9">
              <w:rPr>
                <w:rFonts w:asciiTheme="majorBidi" w:hAnsiTheme="majorBidi" w:cstheme="majorBidi"/>
                <w:noProof/>
                <w:webHidden/>
                <w:sz w:val="24"/>
                <w:szCs w:val="36"/>
              </w:rPr>
              <w:fldChar w:fldCharType="separate"/>
            </w:r>
            <w:r w:rsidRPr="00BA51F9">
              <w:rPr>
                <w:rFonts w:asciiTheme="majorBidi" w:hAnsiTheme="majorBidi" w:cstheme="majorBidi"/>
                <w:noProof/>
                <w:webHidden/>
                <w:sz w:val="24"/>
                <w:szCs w:val="36"/>
              </w:rPr>
              <w:t>10</w:t>
            </w:r>
            <w:r w:rsidRPr="00BA51F9">
              <w:rPr>
                <w:rFonts w:asciiTheme="majorBidi" w:hAnsiTheme="majorBidi" w:cstheme="majorBidi"/>
                <w:noProof/>
                <w:webHidden/>
                <w:sz w:val="24"/>
                <w:szCs w:val="36"/>
              </w:rPr>
              <w:fldChar w:fldCharType="end"/>
            </w:r>
          </w:hyperlink>
        </w:p>
        <w:p w14:paraId="1D753482" w14:textId="1942096C" w:rsidR="00D25112" w:rsidRPr="00BA51F9" w:rsidRDefault="00D25112" w:rsidP="00BA51F9">
          <w:pPr>
            <w:pStyle w:val="TOC2"/>
            <w:tabs>
              <w:tab w:val="clear" w:pos="3600"/>
              <w:tab w:val="left" w:pos="800"/>
              <w:tab w:val="left" w:pos="6210"/>
            </w:tabs>
            <w:rPr>
              <w:rFonts w:asciiTheme="majorBidi" w:eastAsiaTheme="minorEastAsia" w:hAnsiTheme="majorBidi" w:cstheme="majorBidi"/>
              <w:noProof/>
              <w:kern w:val="2"/>
              <w:sz w:val="44"/>
              <w:szCs w:val="44"/>
              <w:lang w:val="en-US"/>
              <w14:ligatures w14:val="standardContextual"/>
            </w:rPr>
          </w:pPr>
          <w:hyperlink w:anchor="_Toc230461021" w:history="1">
            <w:r w:rsidRPr="00BA51F9">
              <w:rPr>
                <w:rStyle w:val="Hyperlink"/>
                <w:rFonts w:asciiTheme="majorBidi" w:hAnsiTheme="majorBidi" w:cstheme="majorBidi"/>
                <w:b/>
                <w:bCs/>
                <w:noProof/>
                <w:sz w:val="24"/>
                <w:szCs w:val="36"/>
              </w:rPr>
              <w:t>1.</w:t>
            </w:r>
            <w:r w:rsidRPr="00BA51F9">
              <w:rPr>
                <w:rFonts w:asciiTheme="majorBidi" w:eastAsiaTheme="minorEastAsia" w:hAnsiTheme="majorBidi" w:cstheme="majorBidi"/>
                <w:noProof/>
                <w:kern w:val="2"/>
                <w:sz w:val="44"/>
                <w:szCs w:val="44"/>
                <w:lang w:val="en-US"/>
                <w14:ligatures w14:val="standardContextual"/>
              </w:rPr>
              <w:tab/>
            </w:r>
            <w:r w:rsidRPr="00BA51F9">
              <w:rPr>
                <w:rStyle w:val="Hyperlink"/>
                <w:rFonts w:asciiTheme="majorBidi" w:hAnsiTheme="majorBidi" w:cstheme="majorBidi"/>
                <w:b/>
                <w:bCs/>
                <w:noProof/>
                <w:sz w:val="24"/>
                <w:szCs w:val="36"/>
              </w:rPr>
              <w:t>NOMAD</w:t>
            </w:r>
            <w:r w:rsidRPr="00BA51F9">
              <w:rPr>
                <w:rFonts w:asciiTheme="majorBidi" w:hAnsiTheme="majorBidi" w:cstheme="majorBidi"/>
                <w:noProof/>
                <w:webHidden/>
                <w:sz w:val="24"/>
                <w:szCs w:val="36"/>
              </w:rPr>
              <w:tab/>
            </w:r>
            <w:r w:rsidRPr="00BA51F9">
              <w:rPr>
                <w:rFonts w:asciiTheme="majorBidi" w:hAnsiTheme="majorBidi" w:cstheme="majorBidi"/>
                <w:noProof/>
                <w:webHidden/>
                <w:sz w:val="24"/>
                <w:szCs w:val="36"/>
              </w:rPr>
              <w:fldChar w:fldCharType="begin"/>
            </w:r>
            <w:r w:rsidRPr="00BA51F9">
              <w:rPr>
                <w:rFonts w:asciiTheme="majorBidi" w:hAnsiTheme="majorBidi" w:cstheme="majorBidi"/>
                <w:noProof/>
                <w:webHidden/>
                <w:sz w:val="24"/>
                <w:szCs w:val="36"/>
              </w:rPr>
              <w:instrText xml:space="preserve"> PAGEREF _Toc230461021 \h </w:instrText>
            </w:r>
            <w:r w:rsidRPr="00BA51F9">
              <w:rPr>
                <w:rFonts w:asciiTheme="majorBidi" w:hAnsiTheme="majorBidi" w:cstheme="majorBidi"/>
                <w:noProof/>
                <w:webHidden/>
                <w:sz w:val="24"/>
                <w:szCs w:val="36"/>
              </w:rPr>
            </w:r>
            <w:r w:rsidRPr="00BA51F9">
              <w:rPr>
                <w:rFonts w:asciiTheme="majorBidi" w:hAnsiTheme="majorBidi" w:cstheme="majorBidi"/>
                <w:noProof/>
                <w:webHidden/>
                <w:sz w:val="24"/>
                <w:szCs w:val="36"/>
              </w:rPr>
              <w:fldChar w:fldCharType="separate"/>
            </w:r>
            <w:r w:rsidRPr="00BA51F9">
              <w:rPr>
                <w:rFonts w:asciiTheme="majorBidi" w:hAnsiTheme="majorBidi" w:cstheme="majorBidi"/>
                <w:noProof/>
                <w:webHidden/>
                <w:sz w:val="24"/>
                <w:szCs w:val="36"/>
              </w:rPr>
              <w:t>11</w:t>
            </w:r>
            <w:r w:rsidRPr="00BA51F9">
              <w:rPr>
                <w:rFonts w:asciiTheme="majorBidi" w:hAnsiTheme="majorBidi" w:cstheme="majorBidi"/>
                <w:noProof/>
                <w:webHidden/>
                <w:sz w:val="24"/>
                <w:szCs w:val="36"/>
              </w:rPr>
              <w:fldChar w:fldCharType="end"/>
            </w:r>
          </w:hyperlink>
        </w:p>
        <w:p w14:paraId="346C2A28" w14:textId="0CBE4B20" w:rsidR="00D25112" w:rsidRPr="00BA51F9" w:rsidRDefault="00D25112" w:rsidP="00BA51F9">
          <w:pPr>
            <w:pStyle w:val="TOC2"/>
            <w:tabs>
              <w:tab w:val="clear" w:pos="3600"/>
              <w:tab w:val="left" w:pos="800"/>
              <w:tab w:val="left" w:pos="6210"/>
            </w:tabs>
            <w:rPr>
              <w:rFonts w:asciiTheme="majorBidi" w:eastAsiaTheme="minorEastAsia" w:hAnsiTheme="majorBidi" w:cstheme="majorBidi"/>
              <w:noProof/>
              <w:kern w:val="2"/>
              <w:sz w:val="44"/>
              <w:szCs w:val="44"/>
              <w:lang w:val="en-US"/>
              <w14:ligatures w14:val="standardContextual"/>
            </w:rPr>
          </w:pPr>
          <w:hyperlink w:anchor="_Toc230461022" w:history="1">
            <w:r w:rsidRPr="00BA51F9">
              <w:rPr>
                <w:rStyle w:val="Hyperlink"/>
                <w:rFonts w:asciiTheme="majorBidi" w:hAnsiTheme="majorBidi" w:cstheme="majorBidi"/>
                <w:b/>
                <w:bCs/>
                <w:noProof/>
                <w:sz w:val="24"/>
                <w:szCs w:val="36"/>
              </w:rPr>
              <w:t>2.</w:t>
            </w:r>
            <w:r w:rsidRPr="00BA51F9">
              <w:rPr>
                <w:rFonts w:asciiTheme="majorBidi" w:eastAsiaTheme="minorEastAsia" w:hAnsiTheme="majorBidi" w:cstheme="majorBidi"/>
                <w:noProof/>
                <w:kern w:val="2"/>
                <w:sz w:val="44"/>
                <w:szCs w:val="44"/>
                <w:lang w:val="en-US"/>
                <w14:ligatures w14:val="standardContextual"/>
              </w:rPr>
              <w:tab/>
            </w:r>
            <w:r w:rsidRPr="00BA51F9">
              <w:rPr>
                <w:rStyle w:val="Hyperlink"/>
                <w:rFonts w:asciiTheme="majorBidi" w:hAnsiTheme="majorBidi" w:cstheme="majorBidi"/>
                <w:b/>
                <w:bCs/>
                <w:noProof/>
                <w:sz w:val="24"/>
                <w:szCs w:val="36"/>
              </w:rPr>
              <w:t>GUSTAV</w:t>
            </w:r>
            <w:r w:rsidRPr="00BA51F9">
              <w:rPr>
                <w:rFonts w:asciiTheme="majorBidi" w:hAnsiTheme="majorBidi" w:cstheme="majorBidi"/>
                <w:noProof/>
                <w:webHidden/>
                <w:sz w:val="24"/>
                <w:szCs w:val="36"/>
              </w:rPr>
              <w:tab/>
            </w:r>
            <w:r w:rsidRPr="00BA51F9">
              <w:rPr>
                <w:rFonts w:asciiTheme="majorBidi" w:hAnsiTheme="majorBidi" w:cstheme="majorBidi"/>
                <w:noProof/>
                <w:webHidden/>
                <w:sz w:val="24"/>
                <w:szCs w:val="36"/>
              </w:rPr>
              <w:fldChar w:fldCharType="begin"/>
            </w:r>
            <w:r w:rsidRPr="00BA51F9">
              <w:rPr>
                <w:rFonts w:asciiTheme="majorBidi" w:hAnsiTheme="majorBidi" w:cstheme="majorBidi"/>
                <w:noProof/>
                <w:webHidden/>
                <w:sz w:val="24"/>
                <w:szCs w:val="36"/>
              </w:rPr>
              <w:instrText xml:space="preserve"> PAGEREF _Toc230461022 \h </w:instrText>
            </w:r>
            <w:r w:rsidRPr="00BA51F9">
              <w:rPr>
                <w:rFonts w:asciiTheme="majorBidi" w:hAnsiTheme="majorBidi" w:cstheme="majorBidi"/>
                <w:noProof/>
                <w:webHidden/>
                <w:sz w:val="24"/>
                <w:szCs w:val="36"/>
              </w:rPr>
            </w:r>
            <w:r w:rsidRPr="00BA51F9">
              <w:rPr>
                <w:rFonts w:asciiTheme="majorBidi" w:hAnsiTheme="majorBidi" w:cstheme="majorBidi"/>
                <w:noProof/>
                <w:webHidden/>
                <w:sz w:val="24"/>
                <w:szCs w:val="36"/>
              </w:rPr>
              <w:fldChar w:fldCharType="separate"/>
            </w:r>
            <w:r w:rsidRPr="00BA51F9">
              <w:rPr>
                <w:rFonts w:asciiTheme="majorBidi" w:hAnsiTheme="majorBidi" w:cstheme="majorBidi"/>
                <w:noProof/>
                <w:webHidden/>
                <w:sz w:val="24"/>
                <w:szCs w:val="36"/>
              </w:rPr>
              <w:t>12</w:t>
            </w:r>
            <w:r w:rsidRPr="00BA51F9">
              <w:rPr>
                <w:rFonts w:asciiTheme="majorBidi" w:hAnsiTheme="majorBidi" w:cstheme="majorBidi"/>
                <w:noProof/>
                <w:webHidden/>
                <w:sz w:val="24"/>
                <w:szCs w:val="36"/>
              </w:rPr>
              <w:fldChar w:fldCharType="end"/>
            </w:r>
          </w:hyperlink>
        </w:p>
        <w:p w14:paraId="349A0C96" w14:textId="7EF38742" w:rsidR="00D25112" w:rsidRPr="00BA51F9" w:rsidRDefault="00D25112" w:rsidP="00BA51F9">
          <w:pPr>
            <w:pStyle w:val="TOC2"/>
            <w:tabs>
              <w:tab w:val="clear" w:pos="3600"/>
              <w:tab w:val="left" w:pos="800"/>
              <w:tab w:val="left" w:pos="6210"/>
            </w:tabs>
            <w:rPr>
              <w:rFonts w:asciiTheme="majorBidi" w:eastAsiaTheme="minorEastAsia" w:hAnsiTheme="majorBidi" w:cstheme="majorBidi"/>
              <w:noProof/>
              <w:kern w:val="2"/>
              <w:sz w:val="44"/>
              <w:szCs w:val="44"/>
              <w:lang w:val="en-US"/>
              <w14:ligatures w14:val="standardContextual"/>
            </w:rPr>
          </w:pPr>
          <w:hyperlink w:anchor="_Toc230461023" w:history="1">
            <w:r w:rsidRPr="00BA51F9">
              <w:rPr>
                <w:rStyle w:val="Hyperlink"/>
                <w:rFonts w:asciiTheme="majorBidi" w:hAnsiTheme="majorBidi" w:cstheme="majorBidi"/>
                <w:b/>
                <w:bCs/>
                <w:noProof/>
                <w:sz w:val="24"/>
                <w:szCs w:val="36"/>
              </w:rPr>
              <w:t>3.</w:t>
            </w:r>
            <w:r w:rsidRPr="00BA51F9">
              <w:rPr>
                <w:rFonts w:asciiTheme="majorBidi" w:eastAsiaTheme="minorEastAsia" w:hAnsiTheme="majorBidi" w:cstheme="majorBidi"/>
                <w:noProof/>
                <w:kern w:val="2"/>
                <w:sz w:val="44"/>
                <w:szCs w:val="44"/>
                <w:lang w:val="en-US"/>
                <w14:ligatures w14:val="standardContextual"/>
              </w:rPr>
              <w:tab/>
            </w:r>
            <w:r w:rsidRPr="00BA51F9">
              <w:rPr>
                <w:rStyle w:val="Hyperlink"/>
                <w:rFonts w:asciiTheme="majorBidi" w:hAnsiTheme="majorBidi" w:cstheme="majorBidi"/>
                <w:b/>
                <w:bCs/>
                <w:noProof/>
                <w:sz w:val="24"/>
                <w:szCs w:val="36"/>
              </w:rPr>
              <w:t>TINMAN</w:t>
            </w:r>
            <w:r w:rsidRPr="00BA51F9">
              <w:rPr>
                <w:rFonts w:asciiTheme="majorBidi" w:hAnsiTheme="majorBidi" w:cstheme="majorBidi"/>
                <w:noProof/>
                <w:webHidden/>
                <w:sz w:val="24"/>
                <w:szCs w:val="36"/>
              </w:rPr>
              <w:tab/>
            </w:r>
            <w:r w:rsidRPr="00BA51F9">
              <w:rPr>
                <w:rFonts w:asciiTheme="majorBidi" w:hAnsiTheme="majorBidi" w:cstheme="majorBidi"/>
                <w:noProof/>
                <w:webHidden/>
                <w:sz w:val="24"/>
                <w:szCs w:val="36"/>
              </w:rPr>
              <w:fldChar w:fldCharType="begin"/>
            </w:r>
            <w:r w:rsidRPr="00BA51F9">
              <w:rPr>
                <w:rFonts w:asciiTheme="majorBidi" w:hAnsiTheme="majorBidi" w:cstheme="majorBidi"/>
                <w:noProof/>
                <w:webHidden/>
                <w:sz w:val="24"/>
                <w:szCs w:val="36"/>
              </w:rPr>
              <w:instrText xml:space="preserve"> PAGEREF _Toc230461023 \h </w:instrText>
            </w:r>
            <w:r w:rsidRPr="00BA51F9">
              <w:rPr>
                <w:rFonts w:asciiTheme="majorBidi" w:hAnsiTheme="majorBidi" w:cstheme="majorBidi"/>
                <w:noProof/>
                <w:webHidden/>
                <w:sz w:val="24"/>
                <w:szCs w:val="36"/>
              </w:rPr>
            </w:r>
            <w:r w:rsidRPr="00BA51F9">
              <w:rPr>
                <w:rFonts w:asciiTheme="majorBidi" w:hAnsiTheme="majorBidi" w:cstheme="majorBidi"/>
                <w:noProof/>
                <w:webHidden/>
                <w:sz w:val="24"/>
                <w:szCs w:val="36"/>
              </w:rPr>
              <w:fldChar w:fldCharType="separate"/>
            </w:r>
            <w:r w:rsidRPr="00BA51F9">
              <w:rPr>
                <w:rFonts w:asciiTheme="majorBidi" w:hAnsiTheme="majorBidi" w:cstheme="majorBidi"/>
                <w:noProof/>
                <w:webHidden/>
                <w:sz w:val="24"/>
                <w:szCs w:val="36"/>
              </w:rPr>
              <w:t>12</w:t>
            </w:r>
            <w:r w:rsidRPr="00BA51F9">
              <w:rPr>
                <w:rFonts w:asciiTheme="majorBidi" w:hAnsiTheme="majorBidi" w:cstheme="majorBidi"/>
                <w:noProof/>
                <w:webHidden/>
                <w:sz w:val="24"/>
                <w:szCs w:val="36"/>
              </w:rPr>
              <w:fldChar w:fldCharType="end"/>
            </w:r>
          </w:hyperlink>
        </w:p>
        <w:p w14:paraId="14E197FC" w14:textId="082B1453" w:rsidR="00D25112" w:rsidRPr="00BA51F9" w:rsidRDefault="00D25112" w:rsidP="00BA51F9">
          <w:pPr>
            <w:pStyle w:val="TOC2"/>
            <w:tabs>
              <w:tab w:val="clear" w:pos="3600"/>
              <w:tab w:val="left" w:pos="800"/>
              <w:tab w:val="left" w:pos="6210"/>
            </w:tabs>
            <w:rPr>
              <w:rFonts w:asciiTheme="majorBidi" w:eastAsiaTheme="minorEastAsia" w:hAnsiTheme="majorBidi" w:cstheme="majorBidi"/>
              <w:noProof/>
              <w:kern w:val="2"/>
              <w:sz w:val="44"/>
              <w:szCs w:val="44"/>
              <w:lang w:val="en-US"/>
              <w14:ligatures w14:val="standardContextual"/>
            </w:rPr>
          </w:pPr>
          <w:hyperlink w:anchor="_Toc230461024" w:history="1">
            <w:r w:rsidRPr="00BA51F9">
              <w:rPr>
                <w:rStyle w:val="Hyperlink"/>
                <w:rFonts w:asciiTheme="majorBidi" w:hAnsiTheme="majorBidi" w:cstheme="majorBidi"/>
                <w:b/>
                <w:bCs/>
                <w:noProof/>
                <w:sz w:val="24"/>
                <w:szCs w:val="36"/>
              </w:rPr>
              <w:t>4.</w:t>
            </w:r>
            <w:r w:rsidRPr="00BA51F9">
              <w:rPr>
                <w:rFonts w:asciiTheme="majorBidi" w:eastAsiaTheme="minorEastAsia" w:hAnsiTheme="majorBidi" w:cstheme="majorBidi"/>
                <w:noProof/>
                <w:kern w:val="2"/>
                <w:sz w:val="44"/>
                <w:szCs w:val="44"/>
                <w:lang w:val="en-US"/>
                <w14:ligatures w14:val="standardContextual"/>
              </w:rPr>
              <w:tab/>
            </w:r>
            <w:r w:rsidRPr="00BA51F9">
              <w:rPr>
                <w:rStyle w:val="Hyperlink"/>
                <w:rFonts w:asciiTheme="majorBidi" w:hAnsiTheme="majorBidi" w:cstheme="majorBidi"/>
                <w:b/>
                <w:bCs/>
                <w:noProof/>
                <w:sz w:val="24"/>
                <w:szCs w:val="36"/>
              </w:rPr>
              <w:t>NOMAD</w:t>
            </w:r>
            <w:r w:rsidRPr="00BA51F9">
              <w:rPr>
                <w:rFonts w:asciiTheme="majorBidi" w:hAnsiTheme="majorBidi" w:cstheme="majorBidi"/>
                <w:noProof/>
                <w:webHidden/>
                <w:sz w:val="24"/>
                <w:szCs w:val="36"/>
              </w:rPr>
              <w:tab/>
            </w:r>
            <w:r w:rsidRPr="00BA51F9">
              <w:rPr>
                <w:rFonts w:asciiTheme="majorBidi" w:hAnsiTheme="majorBidi" w:cstheme="majorBidi"/>
                <w:noProof/>
                <w:webHidden/>
                <w:sz w:val="24"/>
                <w:szCs w:val="36"/>
              </w:rPr>
              <w:fldChar w:fldCharType="begin"/>
            </w:r>
            <w:r w:rsidRPr="00BA51F9">
              <w:rPr>
                <w:rFonts w:asciiTheme="majorBidi" w:hAnsiTheme="majorBidi" w:cstheme="majorBidi"/>
                <w:noProof/>
                <w:webHidden/>
                <w:sz w:val="24"/>
                <w:szCs w:val="36"/>
              </w:rPr>
              <w:instrText xml:space="preserve"> PAGEREF _Toc230461024 \h </w:instrText>
            </w:r>
            <w:r w:rsidRPr="00BA51F9">
              <w:rPr>
                <w:rFonts w:asciiTheme="majorBidi" w:hAnsiTheme="majorBidi" w:cstheme="majorBidi"/>
                <w:noProof/>
                <w:webHidden/>
                <w:sz w:val="24"/>
                <w:szCs w:val="36"/>
              </w:rPr>
            </w:r>
            <w:r w:rsidRPr="00BA51F9">
              <w:rPr>
                <w:rFonts w:asciiTheme="majorBidi" w:hAnsiTheme="majorBidi" w:cstheme="majorBidi"/>
                <w:noProof/>
                <w:webHidden/>
                <w:sz w:val="24"/>
                <w:szCs w:val="36"/>
              </w:rPr>
              <w:fldChar w:fldCharType="separate"/>
            </w:r>
            <w:r w:rsidRPr="00BA51F9">
              <w:rPr>
                <w:rFonts w:asciiTheme="majorBidi" w:hAnsiTheme="majorBidi" w:cstheme="majorBidi"/>
                <w:noProof/>
                <w:webHidden/>
                <w:sz w:val="24"/>
                <w:szCs w:val="36"/>
              </w:rPr>
              <w:t>13</w:t>
            </w:r>
            <w:r w:rsidRPr="00BA51F9">
              <w:rPr>
                <w:rFonts w:asciiTheme="majorBidi" w:hAnsiTheme="majorBidi" w:cstheme="majorBidi"/>
                <w:noProof/>
                <w:webHidden/>
                <w:sz w:val="24"/>
                <w:szCs w:val="36"/>
              </w:rPr>
              <w:fldChar w:fldCharType="end"/>
            </w:r>
          </w:hyperlink>
        </w:p>
        <w:p w14:paraId="2D904895" w14:textId="532BF05B" w:rsidR="00D25112" w:rsidRPr="00BA51F9" w:rsidRDefault="00D25112" w:rsidP="00BA51F9">
          <w:pPr>
            <w:pStyle w:val="TOC1"/>
            <w:tabs>
              <w:tab w:val="clear" w:pos="3600"/>
              <w:tab w:val="left" w:pos="6210"/>
            </w:tabs>
            <w:rPr>
              <w:rFonts w:asciiTheme="majorBidi" w:eastAsiaTheme="minorEastAsia" w:hAnsiTheme="majorBidi" w:cstheme="majorBidi"/>
              <w:noProof/>
              <w:kern w:val="2"/>
              <w:sz w:val="44"/>
              <w:szCs w:val="44"/>
              <w:lang w:val="en-US"/>
              <w14:ligatures w14:val="standardContextual"/>
            </w:rPr>
          </w:pPr>
          <w:hyperlink w:anchor="_Toc230461025" w:history="1">
            <w:r w:rsidRPr="00BA51F9">
              <w:rPr>
                <w:rStyle w:val="Hyperlink"/>
                <w:rFonts w:asciiTheme="majorBidi" w:hAnsiTheme="majorBidi" w:cstheme="majorBidi"/>
                <w:noProof/>
                <w:sz w:val="24"/>
                <w:szCs w:val="36"/>
              </w:rPr>
              <w:t>Bab IV : Implementasi dan Pengujian</w:t>
            </w:r>
            <w:r w:rsidRPr="00BA51F9">
              <w:rPr>
                <w:rFonts w:asciiTheme="majorBidi" w:hAnsiTheme="majorBidi" w:cstheme="majorBidi"/>
                <w:noProof/>
                <w:webHidden/>
                <w:sz w:val="24"/>
                <w:szCs w:val="36"/>
              </w:rPr>
              <w:tab/>
            </w:r>
            <w:r w:rsidRPr="00BA51F9">
              <w:rPr>
                <w:rFonts w:asciiTheme="majorBidi" w:hAnsiTheme="majorBidi" w:cstheme="majorBidi"/>
                <w:noProof/>
                <w:webHidden/>
                <w:sz w:val="24"/>
                <w:szCs w:val="36"/>
              </w:rPr>
              <w:fldChar w:fldCharType="begin"/>
            </w:r>
            <w:r w:rsidRPr="00BA51F9">
              <w:rPr>
                <w:rFonts w:asciiTheme="majorBidi" w:hAnsiTheme="majorBidi" w:cstheme="majorBidi"/>
                <w:noProof/>
                <w:webHidden/>
                <w:sz w:val="24"/>
                <w:szCs w:val="36"/>
              </w:rPr>
              <w:instrText xml:space="preserve"> PAGEREF _Toc230461025 \h </w:instrText>
            </w:r>
            <w:r w:rsidRPr="00BA51F9">
              <w:rPr>
                <w:rFonts w:asciiTheme="majorBidi" w:hAnsiTheme="majorBidi" w:cstheme="majorBidi"/>
                <w:noProof/>
                <w:webHidden/>
                <w:sz w:val="24"/>
                <w:szCs w:val="36"/>
              </w:rPr>
            </w:r>
            <w:r w:rsidRPr="00BA51F9">
              <w:rPr>
                <w:rFonts w:asciiTheme="majorBidi" w:hAnsiTheme="majorBidi" w:cstheme="majorBidi"/>
                <w:noProof/>
                <w:webHidden/>
                <w:sz w:val="24"/>
                <w:szCs w:val="36"/>
              </w:rPr>
              <w:fldChar w:fldCharType="separate"/>
            </w:r>
            <w:r w:rsidRPr="00BA51F9">
              <w:rPr>
                <w:rFonts w:asciiTheme="majorBidi" w:hAnsiTheme="majorBidi" w:cstheme="majorBidi"/>
                <w:noProof/>
                <w:webHidden/>
                <w:sz w:val="24"/>
                <w:szCs w:val="36"/>
              </w:rPr>
              <w:t>14</w:t>
            </w:r>
            <w:r w:rsidRPr="00BA51F9">
              <w:rPr>
                <w:rFonts w:asciiTheme="majorBidi" w:hAnsiTheme="majorBidi" w:cstheme="majorBidi"/>
                <w:noProof/>
                <w:webHidden/>
                <w:sz w:val="24"/>
                <w:szCs w:val="36"/>
              </w:rPr>
              <w:fldChar w:fldCharType="end"/>
            </w:r>
          </w:hyperlink>
        </w:p>
        <w:p w14:paraId="133D5226" w14:textId="31F0EDB1" w:rsidR="00D25112" w:rsidRPr="00BA51F9" w:rsidRDefault="00D25112" w:rsidP="00BA51F9">
          <w:pPr>
            <w:pStyle w:val="TOC1"/>
            <w:tabs>
              <w:tab w:val="clear" w:pos="3600"/>
              <w:tab w:val="left" w:pos="6210"/>
            </w:tabs>
            <w:rPr>
              <w:rFonts w:asciiTheme="majorBidi" w:eastAsiaTheme="minorEastAsia" w:hAnsiTheme="majorBidi" w:cstheme="majorBidi"/>
              <w:noProof/>
              <w:kern w:val="2"/>
              <w:sz w:val="44"/>
              <w:szCs w:val="44"/>
              <w:lang w:val="en-US"/>
              <w14:ligatures w14:val="standardContextual"/>
            </w:rPr>
          </w:pPr>
          <w:hyperlink w:anchor="_Toc230461026" w:history="1">
            <w:r w:rsidRPr="00BA51F9">
              <w:rPr>
                <w:rStyle w:val="Hyperlink"/>
                <w:rFonts w:asciiTheme="majorBidi" w:hAnsiTheme="majorBidi" w:cstheme="majorBidi"/>
                <w:noProof/>
                <w:sz w:val="24"/>
                <w:szCs w:val="36"/>
              </w:rPr>
              <w:t>Bab V : Kesimpulan</w:t>
            </w:r>
            <w:r w:rsidRPr="00BA51F9">
              <w:rPr>
                <w:rFonts w:asciiTheme="majorBidi" w:hAnsiTheme="majorBidi" w:cstheme="majorBidi"/>
                <w:noProof/>
                <w:webHidden/>
                <w:sz w:val="24"/>
                <w:szCs w:val="36"/>
              </w:rPr>
              <w:tab/>
            </w:r>
            <w:r w:rsidRPr="00BA51F9">
              <w:rPr>
                <w:rFonts w:asciiTheme="majorBidi" w:hAnsiTheme="majorBidi" w:cstheme="majorBidi"/>
                <w:noProof/>
                <w:webHidden/>
                <w:sz w:val="24"/>
                <w:szCs w:val="36"/>
              </w:rPr>
              <w:fldChar w:fldCharType="begin"/>
            </w:r>
            <w:r w:rsidRPr="00BA51F9">
              <w:rPr>
                <w:rFonts w:asciiTheme="majorBidi" w:hAnsiTheme="majorBidi" w:cstheme="majorBidi"/>
                <w:noProof/>
                <w:webHidden/>
                <w:sz w:val="24"/>
                <w:szCs w:val="36"/>
              </w:rPr>
              <w:instrText xml:space="preserve"> PAGEREF _Toc230461026 \h </w:instrText>
            </w:r>
            <w:r w:rsidRPr="00BA51F9">
              <w:rPr>
                <w:rFonts w:asciiTheme="majorBidi" w:hAnsiTheme="majorBidi" w:cstheme="majorBidi"/>
                <w:noProof/>
                <w:webHidden/>
                <w:sz w:val="24"/>
                <w:szCs w:val="36"/>
              </w:rPr>
            </w:r>
            <w:r w:rsidRPr="00BA51F9">
              <w:rPr>
                <w:rFonts w:asciiTheme="majorBidi" w:hAnsiTheme="majorBidi" w:cstheme="majorBidi"/>
                <w:noProof/>
                <w:webHidden/>
                <w:sz w:val="24"/>
                <w:szCs w:val="36"/>
              </w:rPr>
              <w:fldChar w:fldCharType="separate"/>
            </w:r>
            <w:r w:rsidRPr="00BA51F9">
              <w:rPr>
                <w:rFonts w:asciiTheme="majorBidi" w:hAnsiTheme="majorBidi" w:cstheme="majorBidi"/>
                <w:noProof/>
                <w:webHidden/>
                <w:sz w:val="24"/>
                <w:szCs w:val="36"/>
              </w:rPr>
              <w:t>23</w:t>
            </w:r>
            <w:r w:rsidRPr="00BA51F9">
              <w:rPr>
                <w:rFonts w:asciiTheme="majorBidi" w:hAnsiTheme="majorBidi" w:cstheme="majorBidi"/>
                <w:noProof/>
                <w:webHidden/>
                <w:sz w:val="24"/>
                <w:szCs w:val="36"/>
              </w:rPr>
              <w:fldChar w:fldCharType="end"/>
            </w:r>
          </w:hyperlink>
        </w:p>
        <w:p w14:paraId="1C673083" w14:textId="3285435D" w:rsidR="00121BB4" w:rsidRDefault="00121BB4" w:rsidP="00BA51F9">
          <w:pPr>
            <w:tabs>
              <w:tab w:val="left" w:pos="6210"/>
            </w:tabs>
          </w:pPr>
          <w:r w:rsidRPr="00BA51F9">
            <w:rPr>
              <w:rFonts w:asciiTheme="majorBidi" w:hAnsiTheme="majorBidi" w:cstheme="majorBidi"/>
              <w:b/>
              <w:bCs/>
              <w:noProof/>
              <w:color w:val="000000" w:themeColor="text1"/>
              <w:sz w:val="24"/>
              <w:szCs w:val="32"/>
            </w:rPr>
            <w:fldChar w:fldCharType="end"/>
          </w:r>
        </w:p>
      </w:sdtContent>
    </w:sdt>
    <w:p w14:paraId="3135F7F4" w14:textId="77777777" w:rsidR="00C41B39" w:rsidRPr="00C41B39" w:rsidRDefault="00C41B39">
      <w:pPr>
        <w:rPr>
          <w:rFonts w:ascii="Arial Black" w:hAnsi="Arial Black"/>
          <w:spacing w:val="-25"/>
          <w:kern w:val="28"/>
          <w:sz w:val="52"/>
          <w:szCs w:val="36"/>
        </w:rPr>
      </w:pPr>
      <w:r w:rsidRPr="00C41B39">
        <w:rPr>
          <w:sz w:val="28"/>
          <w:szCs w:val="36"/>
        </w:rPr>
        <w:br w:type="page"/>
      </w:r>
    </w:p>
    <w:p w14:paraId="2B2A5573" w14:textId="38E48102" w:rsidR="00AE7F7F" w:rsidRPr="00AE7F7F" w:rsidRDefault="00AE7F7F" w:rsidP="00AE7F7F">
      <w:pPr>
        <w:pStyle w:val="Heading1"/>
        <w:jc w:val="center"/>
        <w:rPr>
          <w:color w:val="auto"/>
        </w:rPr>
      </w:pPr>
      <w:bookmarkStart w:id="0" w:name="_Toc230461018"/>
      <w:r w:rsidRPr="00AE7F7F">
        <w:rPr>
          <w:color w:val="auto"/>
        </w:rPr>
        <w:lastRenderedPageBreak/>
        <w:t xml:space="preserve">Bab I : </w:t>
      </w:r>
      <w:r>
        <w:rPr>
          <w:color w:val="auto"/>
        </w:rPr>
        <w:t>Deskripsi Tugas</w:t>
      </w:r>
      <w:bookmarkEnd w:id="0"/>
    </w:p>
    <w:p w14:paraId="17E9E23F" w14:textId="5CFAD486"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Buatlah 4 bot (1 utama dan 3 alternatif, tetap dikumpulkan 1 bot yang terbaik saja)</w:t>
      </w:r>
      <w:r w:rsidR="00643074" w:rsidRPr="00B6248C">
        <w:rPr>
          <w:sz w:val="24"/>
          <w:szCs w:val="32"/>
        </w:rPr>
        <w:t xml:space="preserve"> </w:t>
      </w:r>
      <w:r w:rsidRPr="00B6248C">
        <w:rPr>
          <w:sz w:val="24"/>
          <w:szCs w:val="32"/>
        </w:rPr>
        <w:t>dalam bahasa C# (.net) yang mengimplementasikan algoritma Greedy pada bot</w:t>
      </w:r>
      <w:r w:rsidR="00643074" w:rsidRPr="00B6248C">
        <w:rPr>
          <w:sz w:val="24"/>
          <w:szCs w:val="32"/>
        </w:rPr>
        <w:t xml:space="preserve"> </w:t>
      </w:r>
      <w:r w:rsidRPr="00B6248C">
        <w:rPr>
          <w:sz w:val="24"/>
          <w:szCs w:val="32"/>
        </w:rPr>
        <w:t>permainan Robocode Tank Royale dengan tujuan memenangkan permainan.</w:t>
      </w:r>
    </w:p>
    <w:p w14:paraId="02995033" w14:textId="26D10082"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Tugas dikerjakan berkelompok dengan anggota minimal 2 orang dan maksimal 3 orang.</w:t>
      </w:r>
    </w:p>
    <w:p w14:paraId="46A255BE" w14:textId="5B4A2090"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Strategi greedy yang diimplementasikan setiap kelompok harus dikaitkan dengan fungsi</w:t>
      </w:r>
      <w:r w:rsidR="00643074" w:rsidRPr="00B6248C">
        <w:rPr>
          <w:sz w:val="24"/>
          <w:szCs w:val="32"/>
        </w:rPr>
        <w:t xml:space="preserve"> </w:t>
      </w:r>
      <w:r w:rsidRPr="00B6248C">
        <w:rPr>
          <w:sz w:val="24"/>
          <w:szCs w:val="32"/>
        </w:rPr>
        <w:t>objektif dari permainan ini, yaitu memperoleh skor setinggi mungkin pada akhir</w:t>
      </w:r>
      <w:r w:rsidR="00643074" w:rsidRPr="00B6248C">
        <w:rPr>
          <w:sz w:val="24"/>
          <w:szCs w:val="32"/>
        </w:rPr>
        <w:t xml:space="preserve"> </w:t>
      </w:r>
      <w:r w:rsidRPr="00B6248C">
        <w:rPr>
          <w:sz w:val="24"/>
          <w:szCs w:val="32"/>
        </w:rPr>
        <w:t>pertempuran. Hal ini dapat dilakukan dengan mengoptimalkan komponen skor yang telah dijelaskan diatas.</w:t>
      </w:r>
    </w:p>
    <w:p w14:paraId="29B60804" w14:textId="53838154"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Strategi greedy yang diimplementasikan harus berbeda untuk setiap bot yang</w:t>
      </w:r>
      <w:r w:rsidR="00643074" w:rsidRPr="00B6248C">
        <w:rPr>
          <w:sz w:val="24"/>
          <w:szCs w:val="32"/>
        </w:rPr>
        <w:t xml:space="preserve"> </w:t>
      </w:r>
      <w:r w:rsidRPr="00B6248C">
        <w:rPr>
          <w:sz w:val="24"/>
          <w:szCs w:val="32"/>
        </w:rPr>
        <w:t>diimplementasikan dan setiap strategi greedy harus menggunakan heuristic yang berbeda.</w:t>
      </w:r>
    </w:p>
    <w:p w14:paraId="08F288A8" w14:textId="47F63676"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Bot yang dibuat TIDAK BOLEH sama dengan SAMPEL yang diberikan sebagai CONTOH.</w:t>
      </w:r>
      <w:r w:rsidR="00643074" w:rsidRPr="00B6248C">
        <w:rPr>
          <w:sz w:val="24"/>
          <w:szCs w:val="32"/>
        </w:rPr>
        <w:t xml:space="preserve"> </w:t>
      </w:r>
      <w:r w:rsidRPr="00B6248C">
        <w:rPr>
          <w:sz w:val="24"/>
          <w:szCs w:val="32"/>
        </w:rPr>
        <w:t>Baik dari starter pack maupun dari repository engine asli.</w:t>
      </w:r>
    </w:p>
    <w:p w14:paraId="236A9B3D" w14:textId="7EDC5ED4"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Buatlah strategi greedy terbaik, karena setiap bot utama dari masing-masing Kelompok akan diadu dalam kompetisi Tubes.</w:t>
      </w:r>
    </w:p>
    <w:p w14:paraId="187395C1" w14:textId="45C47ADA"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Strategi greedy yang kelompok anda buat harus dijelaskan dan ditulis secara eksplisit pada laporan, karena akan diperiksa saat demo apakah strategi yang dituliskan sesuai dengan yang diimplementasikan.</w:t>
      </w:r>
    </w:p>
    <w:p w14:paraId="1AAB8231" w14:textId="77777777"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lastRenderedPageBreak/>
        <w:t xml:space="preserve">Setiap kelompok dapat menggunakan kreativitas yang bermacam macam dalam menyusun strategi greedy untuk memenangkan permainan. </w:t>
      </w:r>
    </w:p>
    <w:p w14:paraId="4EE11217" w14:textId="4E456290"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Implementasi pemain harus dapat dijalankan pada game engine yang telah disebutkan diatas serta dapat dikompetisikan dengan bot dari kelompok lain.</w:t>
      </w:r>
    </w:p>
    <w:p w14:paraId="7AAF0397" w14:textId="0536D4A2"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Program harus mengandung komentar yang jelas, dan untuk setiap strategi greedy yang disebutkan, harus dilengkapi dengan kode sumber yang dibuat. Artinya semua strategi harus diimplementasikan</w:t>
      </w:r>
    </w:p>
    <w:p w14:paraId="74E933B0" w14:textId="2D8F7D76"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Mahasiswa disarankan membaca dokumentasi dari game engine. Perlu diperhatikan</w:t>
      </w:r>
      <w:r w:rsidR="00643074" w:rsidRPr="00B6248C">
        <w:rPr>
          <w:sz w:val="24"/>
          <w:szCs w:val="32"/>
        </w:rPr>
        <w:t xml:space="preserve"> </w:t>
      </w:r>
      <w:r w:rsidRPr="00B6248C">
        <w:rPr>
          <w:sz w:val="24"/>
          <w:szCs w:val="32"/>
        </w:rPr>
        <w:t>bahwa game engine yang digunakan untuk tubes ini SUDAH DIMODIFIKASI. Untuk</w:t>
      </w:r>
      <w:r w:rsidR="00643074" w:rsidRPr="00B6248C">
        <w:rPr>
          <w:sz w:val="24"/>
          <w:szCs w:val="32"/>
        </w:rPr>
        <w:t xml:space="preserve"> </w:t>
      </w:r>
      <w:r w:rsidRPr="00B6248C">
        <w:rPr>
          <w:sz w:val="24"/>
          <w:szCs w:val="32"/>
        </w:rPr>
        <w:t>Perubahan dapat dilihat pada bagian starter pack.</w:t>
      </w:r>
    </w:p>
    <w:p w14:paraId="709EB542" w14:textId="77777777" w:rsidR="00643074" w:rsidRPr="00B6248C" w:rsidRDefault="00643074" w:rsidP="00A719F6">
      <w:pPr>
        <w:pStyle w:val="ListParagraph"/>
        <w:spacing w:line="360" w:lineRule="auto"/>
        <w:ind w:right="799"/>
        <w:jc w:val="both"/>
        <w:rPr>
          <w:sz w:val="24"/>
          <w:szCs w:val="32"/>
        </w:rPr>
      </w:pPr>
    </w:p>
    <w:p w14:paraId="3170CB6B" w14:textId="74CCD1EF" w:rsidR="009A2ED1" w:rsidRPr="00B6248C" w:rsidRDefault="009A2ED1" w:rsidP="00A719F6">
      <w:pPr>
        <w:pStyle w:val="ListParagraph"/>
        <w:spacing w:line="360" w:lineRule="auto"/>
        <w:ind w:right="799"/>
        <w:jc w:val="both"/>
        <w:rPr>
          <w:sz w:val="24"/>
          <w:szCs w:val="32"/>
        </w:rPr>
      </w:pPr>
      <w:r w:rsidRPr="00B6248C">
        <w:rPr>
          <w:sz w:val="24"/>
          <w:szCs w:val="32"/>
        </w:rPr>
        <w:t>Spesifikasi Bonus</w:t>
      </w:r>
    </w:p>
    <w:p w14:paraId="2C8B3CBB" w14:textId="77777777" w:rsidR="00643074"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(maks 10) Membuat video tentang aplikasi greedy pada bot serta simulasinya pad</w:t>
      </w:r>
      <w:r w:rsidR="00643074" w:rsidRPr="00B6248C">
        <w:rPr>
          <w:sz w:val="24"/>
          <w:szCs w:val="32"/>
        </w:rPr>
        <w:t xml:space="preserve">a </w:t>
      </w:r>
      <w:r w:rsidRPr="00B6248C">
        <w:rPr>
          <w:sz w:val="24"/>
          <w:szCs w:val="32"/>
        </w:rPr>
        <w:t>game kemudian mengunggahnya di Youtube. Video dibuat harus memiliki audio dan</w:t>
      </w:r>
      <w:r w:rsidR="00643074" w:rsidRPr="00B6248C">
        <w:rPr>
          <w:sz w:val="24"/>
          <w:szCs w:val="32"/>
        </w:rPr>
        <w:t xml:space="preserve"> </w:t>
      </w:r>
      <w:r w:rsidRPr="00B6248C">
        <w:rPr>
          <w:sz w:val="24"/>
          <w:szCs w:val="32"/>
        </w:rPr>
        <w:t>menampilkan wajah dari setiap anggota kelompok. Untuk contoh video tubes stima</w:t>
      </w:r>
      <w:r w:rsidR="00643074" w:rsidRPr="00B6248C">
        <w:rPr>
          <w:sz w:val="24"/>
          <w:szCs w:val="32"/>
        </w:rPr>
        <w:t xml:space="preserve"> </w:t>
      </w:r>
      <w:r w:rsidRPr="00B6248C">
        <w:rPr>
          <w:sz w:val="24"/>
          <w:szCs w:val="32"/>
        </w:rPr>
        <w:t>tahun-tahun sebelumnya dapat dilihat di Youtube dengan kata kunci “Tubes Stima”,</w:t>
      </w:r>
      <w:r w:rsidR="00643074" w:rsidRPr="00B6248C">
        <w:rPr>
          <w:sz w:val="24"/>
          <w:szCs w:val="32"/>
        </w:rPr>
        <w:t xml:space="preserve"> </w:t>
      </w:r>
      <w:r w:rsidRPr="00B6248C">
        <w:rPr>
          <w:sz w:val="24"/>
          <w:szCs w:val="32"/>
        </w:rPr>
        <w:t>“strategi algoritma”, “Tugas besar stima”, dll. Semakin menarik video, maka semakin</w:t>
      </w:r>
      <w:r w:rsidR="00643074" w:rsidRPr="00B6248C">
        <w:rPr>
          <w:sz w:val="24"/>
          <w:szCs w:val="32"/>
        </w:rPr>
        <w:t xml:space="preserve"> </w:t>
      </w:r>
      <w:r w:rsidRPr="00B6248C">
        <w:rPr>
          <w:sz w:val="24"/>
          <w:szCs w:val="32"/>
        </w:rPr>
        <w:t xml:space="preserve">banyak poin yang diberikan.(maks 10) </w:t>
      </w:r>
    </w:p>
    <w:p w14:paraId="1B20029E" w14:textId="77777777" w:rsidR="00643074"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Beberapa kelompok pemenang lomba kompetisi akan mendapatkan nilaitambahan berdasarkan posisi yang diraih.</w:t>
      </w:r>
    </w:p>
    <w:p w14:paraId="445E6CCE" w14:textId="5FA7FE4E"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lastRenderedPageBreak/>
        <w:t>Jika terdapat kesulitan selama mengerjakan tugas besar sehingga memerlukan</w:t>
      </w:r>
      <w:r w:rsidR="00643074" w:rsidRPr="00B6248C">
        <w:rPr>
          <w:sz w:val="24"/>
          <w:szCs w:val="32"/>
        </w:rPr>
        <w:t xml:space="preserve"> </w:t>
      </w:r>
      <w:r w:rsidRPr="00B6248C">
        <w:rPr>
          <w:sz w:val="24"/>
          <w:szCs w:val="32"/>
        </w:rPr>
        <w:t>bimbingan, maka dapat melakukan asistensi tugas besar kepada asisten (opsional).</w:t>
      </w:r>
    </w:p>
    <w:p w14:paraId="7580F92B" w14:textId="77777777"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Dengan catatan asistensi hanya bersifat membimbing, bukan memberikan “jawaban”.</w:t>
      </w:r>
    </w:p>
    <w:p w14:paraId="3E589851" w14:textId="77777777" w:rsidR="00643074" w:rsidRPr="00B6248C" w:rsidRDefault="00643074" w:rsidP="00A719F6">
      <w:pPr>
        <w:pStyle w:val="ListParagraph"/>
        <w:spacing w:line="360" w:lineRule="auto"/>
        <w:ind w:right="799"/>
        <w:jc w:val="both"/>
        <w:rPr>
          <w:sz w:val="24"/>
          <w:szCs w:val="32"/>
        </w:rPr>
      </w:pPr>
    </w:p>
    <w:p w14:paraId="6FE3DAC2" w14:textId="77777777" w:rsidR="009A2ED1" w:rsidRPr="00B6248C" w:rsidRDefault="009A2ED1" w:rsidP="00A719F6">
      <w:pPr>
        <w:pStyle w:val="ListParagraph"/>
        <w:spacing w:line="360" w:lineRule="auto"/>
        <w:ind w:right="799"/>
        <w:jc w:val="both"/>
        <w:rPr>
          <w:sz w:val="24"/>
          <w:szCs w:val="32"/>
        </w:rPr>
      </w:pPr>
      <w:r w:rsidRPr="00B6248C">
        <w:rPr>
          <w:sz w:val="24"/>
          <w:szCs w:val="32"/>
        </w:rPr>
        <w:t>IF25--21013 Strategi Algoritma – Tugas Besar 7</w:t>
      </w:r>
    </w:p>
    <w:p w14:paraId="7F6FD8B9" w14:textId="7DFC2C04"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Bot yang telah dibuat akan dikompetisikan dengan kelompok lain dan disaksikan oleh</w:t>
      </w:r>
      <w:r w:rsidR="00643074" w:rsidRPr="00B6248C">
        <w:rPr>
          <w:sz w:val="24"/>
          <w:szCs w:val="32"/>
        </w:rPr>
        <w:t xml:space="preserve"> </w:t>
      </w:r>
      <w:r w:rsidRPr="00B6248C">
        <w:rPr>
          <w:sz w:val="24"/>
          <w:szCs w:val="32"/>
        </w:rPr>
        <w:t>seluruh peserta kuliah. Terdapat hadiah menarik bagi kelompok yang memenangkan</w:t>
      </w:r>
      <w:r w:rsidR="00643074" w:rsidRPr="00B6248C">
        <w:rPr>
          <w:sz w:val="24"/>
          <w:szCs w:val="32"/>
        </w:rPr>
        <w:t xml:space="preserve"> </w:t>
      </w:r>
      <w:r w:rsidRPr="00B6248C">
        <w:rPr>
          <w:sz w:val="24"/>
          <w:szCs w:val="32"/>
        </w:rPr>
        <w:t>kompetisi.</w:t>
      </w:r>
    </w:p>
    <w:p w14:paraId="4F89452A" w14:textId="429F5207"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Setiap kelompok harap mengisi nama kelompok dan anggotanya pada link berikut,</w:t>
      </w:r>
      <w:r w:rsidR="00643074" w:rsidRPr="00B6248C">
        <w:rPr>
          <w:sz w:val="24"/>
          <w:szCs w:val="32"/>
        </w:rPr>
        <w:t xml:space="preserve"> </w:t>
      </w:r>
      <w:r w:rsidRPr="00B6248C">
        <w:rPr>
          <w:sz w:val="24"/>
          <w:szCs w:val="32"/>
        </w:rPr>
        <w:t>paling lambat Minggu, 26 April 2026.</w:t>
      </w:r>
    </w:p>
    <w:p w14:paraId="602F3AD1" w14:textId="081C50BB" w:rsidR="009A2ED1" w:rsidRPr="00B6248C" w:rsidRDefault="009A2ED1" w:rsidP="00A719F6">
      <w:pPr>
        <w:pStyle w:val="ListParagraph"/>
        <w:spacing w:line="360" w:lineRule="auto"/>
        <w:ind w:right="799"/>
        <w:jc w:val="both"/>
        <w:rPr>
          <w:sz w:val="24"/>
          <w:szCs w:val="32"/>
        </w:rPr>
      </w:pPr>
      <w:r w:rsidRPr="00B6248C">
        <w:rPr>
          <w:sz w:val="24"/>
          <w:szCs w:val="32"/>
        </w:rPr>
        <w:t>RA : https://forms.gle/vudRWyHFXzWZaiKA7</w:t>
      </w:r>
    </w:p>
    <w:p w14:paraId="0EF05213" w14:textId="16703B2B" w:rsidR="009A2ED1" w:rsidRPr="00B6248C" w:rsidRDefault="009A2ED1" w:rsidP="00A719F6">
      <w:pPr>
        <w:pStyle w:val="ListParagraph"/>
        <w:spacing w:line="360" w:lineRule="auto"/>
        <w:ind w:right="799"/>
        <w:jc w:val="both"/>
        <w:rPr>
          <w:sz w:val="24"/>
          <w:szCs w:val="32"/>
        </w:rPr>
      </w:pPr>
      <w:r w:rsidRPr="00B6248C">
        <w:rPr>
          <w:sz w:val="24"/>
          <w:szCs w:val="32"/>
        </w:rPr>
        <w:t>RB : https://s.itera.id/TubesStima-RB26</w:t>
      </w:r>
    </w:p>
    <w:p w14:paraId="348956D4" w14:textId="6A9A9F2F" w:rsidR="009A2ED1" w:rsidRPr="00B6248C" w:rsidRDefault="009A2ED1" w:rsidP="00A719F6">
      <w:pPr>
        <w:pStyle w:val="ListParagraph"/>
        <w:spacing w:line="360" w:lineRule="auto"/>
        <w:ind w:right="799"/>
        <w:jc w:val="both"/>
        <w:rPr>
          <w:sz w:val="24"/>
          <w:szCs w:val="32"/>
        </w:rPr>
      </w:pPr>
      <w:r w:rsidRPr="00B6248C">
        <w:rPr>
          <w:sz w:val="24"/>
          <w:szCs w:val="32"/>
        </w:rPr>
        <w:t>RC : https://s.itera.id/TubesStigma-RC26</w:t>
      </w:r>
    </w:p>
    <w:p w14:paraId="13D4D823" w14:textId="48D9C19D" w:rsidR="009A2ED1" w:rsidRPr="00B6248C" w:rsidRDefault="009A2ED1" w:rsidP="00A719F6">
      <w:pPr>
        <w:pStyle w:val="ListParagraph"/>
        <w:spacing w:line="360" w:lineRule="auto"/>
        <w:ind w:right="799"/>
        <w:jc w:val="both"/>
        <w:rPr>
          <w:sz w:val="24"/>
          <w:szCs w:val="32"/>
        </w:rPr>
      </w:pPr>
      <w:r w:rsidRPr="00B6248C">
        <w:rPr>
          <w:sz w:val="24"/>
          <w:szCs w:val="32"/>
        </w:rPr>
        <w:t>RD : https://forms.gle/z9Wa7rmfZJfxwQhY8</w:t>
      </w:r>
    </w:p>
    <w:p w14:paraId="0299E71B" w14:textId="4967D660"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 xml:space="preserve">Program disimpan dalam repository yang </w:t>
      </w:r>
      <w:r w:rsidR="00643074" w:rsidRPr="00B6248C">
        <w:rPr>
          <w:sz w:val="24"/>
          <w:szCs w:val="32"/>
        </w:rPr>
        <w:t xml:space="preserve">Bernama </w:t>
      </w:r>
      <w:r w:rsidRPr="00B6248C">
        <w:rPr>
          <w:sz w:val="24"/>
          <w:szCs w:val="32"/>
        </w:rPr>
        <w:t>Tubes_NamaKelompok dengan</w:t>
      </w:r>
      <w:r w:rsidR="00643074" w:rsidRPr="00B6248C">
        <w:rPr>
          <w:sz w:val="24"/>
          <w:szCs w:val="32"/>
        </w:rPr>
        <w:t xml:space="preserve"> </w:t>
      </w:r>
      <w:r w:rsidRPr="00B6248C">
        <w:rPr>
          <w:sz w:val="24"/>
          <w:szCs w:val="32"/>
        </w:rPr>
        <w:t>nama kelompok sesuai dengan yang di sheets diatas. Berikut merupakan struktur dari isi</w:t>
      </w:r>
      <w:r w:rsidR="00643074" w:rsidRPr="00B6248C">
        <w:rPr>
          <w:sz w:val="24"/>
          <w:szCs w:val="32"/>
        </w:rPr>
        <w:t xml:space="preserve"> </w:t>
      </w:r>
      <w:r w:rsidRPr="00B6248C">
        <w:rPr>
          <w:sz w:val="24"/>
          <w:szCs w:val="32"/>
        </w:rPr>
        <w:t>repository tersebut:</w:t>
      </w:r>
    </w:p>
    <w:p w14:paraId="6543BA51" w14:textId="77777777" w:rsidR="009A2ED1" w:rsidRPr="00B6248C" w:rsidRDefault="009A2ED1" w:rsidP="00A719F6">
      <w:pPr>
        <w:spacing w:line="360" w:lineRule="auto"/>
        <w:ind w:left="360" w:right="799"/>
        <w:jc w:val="both"/>
        <w:rPr>
          <w:sz w:val="24"/>
          <w:szCs w:val="32"/>
        </w:rPr>
      </w:pPr>
      <w:r w:rsidRPr="00B6248C">
        <w:rPr>
          <w:sz w:val="24"/>
          <w:szCs w:val="32"/>
        </w:rPr>
        <w:t>├── src/</w:t>
      </w:r>
    </w:p>
    <w:p w14:paraId="724FA884" w14:textId="77777777" w:rsidR="009A2ED1" w:rsidRPr="00B6248C" w:rsidRDefault="009A2ED1" w:rsidP="00A719F6">
      <w:pPr>
        <w:spacing w:line="360" w:lineRule="auto"/>
        <w:ind w:left="360" w:right="799"/>
        <w:jc w:val="both"/>
        <w:rPr>
          <w:sz w:val="24"/>
          <w:szCs w:val="32"/>
        </w:rPr>
      </w:pPr>
      <w:r w:rsidRPr="00B6248C">
        <w:rPr>
          <w:sz w:val="24"/>
          <w:szCs w:val="32"/>
        </w:rPr>
        <w:t>│ ├── main-bot/…</w:t>
      </w:r>
    </w:p>
    <w:p w14:paraId="7500C0CB" w14:textId="77777777" w:rsidR="009A2ED1" w:rsidRPr="00B6248C" w:rsidRDefault="009A2ED1" w:rsidP="00A719F6">
      <w:pPr>
        <w:spacing w:line="360" w:lineRule="auto"/>
        <w:ind w:left="360" w:right="799"/>
        <w:jc w:val="both"/>
        <w:rPr>
          <w:sz w:val="24"/>
          <w:szCs w:val="32"/>
        </w:rPr>
      </w:pPr>
      <w:r w:rsidRPr="00B6248C">
        <w:rPr>
          <w:sz w:val="24"/>
          <w:szCs w:val="32"/>
        </w:rPr>
        <w:t>│ └── alternative-bots/</w:t>
      </w:r>
    </w:p>
    <w:p w14:paraId="38F11ADE" w14:textId="77777777" w:rsidR="009A2ED1" w:rsidRPr="00B6248C" w:rsidRDefault="009A2ED1" w:rsidP="00A719F6">
      <w:pPr>
        <w:spacing w:line="360" w:lineRule="auto"/>
        <w:ind w:left="360" w:right="799"/>
        <w:jc w:val="both"/>
        <w:rPr>
          <w:sz w:val="24"/>
          <w:szCs w:val="32"/>
        </w:rPr>
      </w:pPr>
      <w:r w:rsidRPr="00B6248C">
        <w:rPr>
          <w:sz w:val="24"/>
          <w:szCs w:val="32"/>
        </w:rPr>
        <w:t>│ ├── alt-bot-1/…</w:t>
      </w:r>
    </w:p>
    <w:p w14:paraId="14A07883" w14:textId="77777777" w:rsidR="009A2ED1" w:rsidRPr="00B6248C" w:rsidRDefault="009A2ED1" w:rsidP="00A719F6">
      <w:pPr>
        <w:spacing w:line="360" w:lineRule="auto"/>
        <w:ind w:left="360" w:right="799"/>
        <w:jc w:val="both"/>
        <w:rPr>
          <w:sz w:val="24"/>
          <w:szCs w:val="32"/>
        </w:rPr>
      </w:pPr>
      <w:r w:rsidRPr="00B6248C">
        <w:rPr>
          <w:sz w:val="24"/>
          <w:szCs w:val="32"/>
        </w:rPr>
        <w:t>│ ├── alt-bot-2/…</w:t>
      </w:r>
    </w:p>
    <w:p w14:paraId="6B3C0677" w14:textId="77777777" w:rsidR="009A2ED1" w:rsidRPr="00B6248C" w:rsidRDefault="009A2ED1" w:rsidP="00A719F6">
      <w:pPr>
        <w:spacing w:line="360" w:lineRule="auto"/>
        <w:ind w:left="360" w:right="799"/>
        <w:jc w:val="both"/>
        <w:rPr>
          <w:sz w:val="24"/>
          <w:szCs w:val="32"/>
        </w:rPr>
      </w:pPr>
      <w:r w:rsidRPr="00B6248C">
        <w:rPr>
          <w:sz w:val="24"/>
          <w:szCs w:val="32"/>
        </w:rPr>
        <w:lastRenderedPageBreak/>
        <w:t>│ └── alt-bot-3/…</w:t>
      </w:r>
    </w:p>
    <w:p w14:paraId="78D0EB01" w14:textId="77777777" w:rsidR="009A2ED1" w:rsidRPr="00B6248C" w:rsidRDefault="009A2ED1" w:rsidP="00A719F6">
      <w:pPr>
        <w:spacing w:line="360" w:lineRule="auto"/>
        <w:ind w:left="360" w:right="799"/>
        <w:jc w:val="both"/>
        <w:rPr>
          <w:sz w:val="24"/>
          <w:szCs w:val="32"/>
        </w:rPr>
      </w:pPr>
      <w:r w:rsidRPr="00B6248C">
        <w:rPr>
          <w:sz w:val="24"/>
          <w:szCs w:val="32"/>
        </w:rPr>
        <w:t>├── doc/</w:t>
      </w:r>
    </w:p>
    <w:p w14:paraId="01D4753C" w14:textId="77777777" w:rsidR="009A2ED1" w:rsidRPr="00B6248C" w:rsidRDefault="009A2ED1" w:rsidP="00A719F6">
      <w:pPr>
        <w:spacing w:line="360" w:lineRule="auto"/>
        <w:ind w:left="360" w:right="799"/>
        <w:jc w:val="both"/>
        <w:rPr>
          <w:sz w:val="24"/>
          <w:szCs w:val="32"/>
        </w:rPr>
      </w:pPr>
      <w:r w:rsidRPr="00B6248C">
        <w:rPr>
          <w:sz w:val="24"/>
          <w:szCs w:val="32"/>
        </w:rPr>
        <w:t>│ └── laporan.pdf</w:t>
      </w:r>
    </w:p>
    <w:p w14:paraId="4EA2399D" w14:textId="77777777" w:rsidR="009A2ED1" w:rsidRPr="00B6248C" w:rsidRDefault="009A2ED1" w:rsidP="00A719F6">
      <w:pPr>
        <w:spacing w:line="360" w:lineRule="auto"/>
        <w:ind w:left="360" w:right="799"/>
        <w:jc w:val="both"/>
        <w:rPr>
          <w:sz w:val="24"/>
          <w:szCs w:val="32"/>
        </w:rPr>
      </w:pPr>
      <w:r w:rsidRPr="00B6248C">
        <w:rPr>
          <w:sz w:val="24"/>
          <w:szCs w:val="32"/>
        </w:rPr>
        <w:t>└── README.md</w:t>
      </w:r>
    </w:p>
    <w:p w14:paraId="40892C6E" w14:textId="64E58152"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Folder src berisi semua source code</w:t>
      </w:r>
    </w:p>
    <w:p w14:paraId="14FA1323" w14:textId="2C48A9E9"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Folder doc berisi laporan tugas besar dengan forma</w:t>
      </w:r>
      <w:r w:rsidR="00643074" w:rsidRPr="00B6248C">
        <w:rPr>
          <w:sz w:val="24"/>
          <w:szCs w:val="32"/>
        </w:rPr>
        <w:t xml:space="preserve">t </w:t>
      </w:r>
      <w:r w:rsidRPr="00B6248C">
        <w:rPr>
          <w:sz w:val="24"/>
          <w:szCs w:val="32"/>
        </w:rPr>
        <w:t>NamaKelompok.pdf</w:t>
      </w:r>
      <w:r w:rsidR="00643074" w:rsidRPr="00B6248C">
        <w:rPr>
          <w:sz w:val="24"/>
          <w:szCs w:val="32"/>
        </w:rPr>
        <w:t xml:space="preserve"> </w:t>
      </w:r>
      <w:r w:rsidRPr="00B6248C">
        <w:rPr>
          <w:sz w:val="24"/>
          <w:szCs w:val="32"/>
        </w:rPr>
        <w:t>dengan ketentuan isi pada isi laporan.</w:t>
      </w:r>
    </w:p>
    <w:p w14:paraId="58BCF271" w14:textId="722DDA52"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README untuk tata cara penggunaan yang minimal berisi:</w:t>
      </w:r>
    </w:p>
    <w:p w14:paraId="19B4A681" w14:textId="04EE8FC4" w:rsidR="009A2ED1" w:rsidRPr="00B6248C" w:rsidRDefault="009A2ED1" w:rsidP="00A719F6">
      <w:pPr>
        <w:pStyle w:val="ListParagraph"/>
        <w:spacing w:line="360" w:lineRule="auto"/>
        <w:ind w:right="799"/>
        <w:jc w:val="both"/>
        <w:rPr>
          <w:sz w:val="24"/>
          <w:szCs w:val="32"/>
        </w:rPr>
      </w:pPr>
      <w:r w:rsidRPr="00B6248C">
        <w:rPr>
          <w:sz w:val="24"/>
          <w:szCs w:val="32"/>
        </w:rPr>
        <w:t>Penjelasan singkat algoritma greedy yang diimplementasikan untuk</w:t>
      </w:r>
      <w:r w:rsidR="00643074" w:rsidRPr="00B6248C">
        <w:rPr>
          <w:sz w:val="24"/>
          <w:szCs w:val="32"/>
        </w:rPr>
        <w:t xml:space="preserve"> </w:t>
      </w:r>
      <w:r w:rsidRPr="00B6248C">
        <w:rPr>
          <w:sz w:val="24"/>
          <w:szCs w:val="32"/>
        </w:rPr>
        <w:t>setiap bot yang dibuat</w:t>
      </w:r>
    </w:p>
    <w:p w14:paraId="426455E4" w14:textId="72ACA9A0" w:rsidR="009A2ED1" w:rsidRPr="00B6248C" w:rsidRDefault="009A2ED1" w:rsidP="00A719F6">
      <w:pPr>
        <w:pStyle w:val="ListParagraph"/>
        <w:spacing w:line="360" w:lineRule="auto"/>
        <w:ind w:right="799"/>
        <w:jc w:val="both"/>
        <w:rPr>
          <w:sz w:val="24"/>
          <w:szCs w:val="32"/>
        </w:rPr>
      </w:pPr>
      <w:r w:rsidRPr="00B6248C">
        <w:rPr>
          <w:sz w:val="24"/>
          <w:szCs w:val="32"/>
        </w:rPr>
        <w:t>Requirement program dan instalasi tertentu bila ada</w:t>
      </w:r>
    </w:p>
    <w:p w14:paraId="129D16D7" w14:textId="4940CBDB" w:rsidR="009A2ED1" w:rsidRPr="00B6248C" w:rsidRDefault="009A2ED1" w:rsidP="00A719F6">
      <w:pPr>
        <w:pStyle w:val="ListParagraph"/>
        <w:spacing w:line="360" w:lineRule="auto"/>
        <w:ind w:right="799"/>
        <w:jc w:val="both"/>
        <w:rPr>
          <w:sz w:val="24"/>
          <w:szCs w:val="32"/>
        </w:rPr>
      </w:pPr>
      <w:r w:rsidRPr="00B6248C">
        <w:rPr>
          <w:sz w:val="24"/>
          <w:szCs w:val="32"/>
        </w:rPr>
        <w:t>Command atau langkah-langkah dalam meng-compile atau build</w:t>
      </w:r>
      <w:r w:rsidR="00643074" w:rsidRPr="00B6248C">
        <w:rPr>
          <w:sz w:val="24"/>
          <w:szCs w:val="32"/>
        </w:rPr>
        <w:t xml:space="preserve"> </w:t>
      </w:r>
      <w:r w:rsidRPr="00B6248C">
        <w:rPr>
          <w:sz w:val="24"/>
          <w:szCs w:val="32"/>
        </w:rPr>
        <w:t>program</w:t>
      </w:r>
    </w:p>
    <w:p w14:paraId="2F820216" w14:textId="0F27BD9D" w:rsidR="009A2ED1" w:rsidRPr="00B6248C" w:rsidRDefault="009A2ED1" w:rsidP="00A719F6">
      <w:pPr>
        <w:pStyle w:val="ListParagraph"/>
        <w:spacing w:line="360" w:lineRule="auto"/>
        <w:ind w:right="799"/>
        <w:jc w:val="both"/>
        <w:rPr>
          <w:sz w:val="24"/>
          <w:szCs w:val="32"/>
        </w:rPr>
      </w:pPr>
      <w:r w:rsidRPr="00B6248C">
        <w:rPr>
          <w:sz w:val="24"/>
          <w:szCs w:val="32"/>
        </w:rPr>
        <w:t>Author (identitas pembuat)</w:t>
      </w:r>
    </w:p>
    <w:p w14:paraId="7A7CA5D0" w14:textId="2C7CACEF"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Sangat disarankan untuk menggunakan semantic commit. Buatlah release dengan</w:t>
      </w:r>
      <w:r w:rsidR="00643074" w:rsidRPr="00B6248C">
        <w:rPr>
          <w:sz w:val="24"/>
          <w:szCs w:val="32"/>
        </w:rPr>
        <w:t xml:space="preserve"> </w:t>
      </w:r>
      <w:r w:rsidRPr="00B6248C">
        <w:rPr>
          <w:sz w:val="24"/>
          <w:szCs w:val="32"/>
        </w:rPr>
        <w:t>format v1.x dengan x adalah nomor revisi dimulai dari revisi 0. Contoh v1.0 untuk</w:t>
      </w:r>
      <w:r w:rsidR="00643074" w:rsidRPr="00B6248C">
        <w:rPr>
          <w:sz w:val="24"/>
          <w:szCs w:val="32"/>
        </w:rPr>
        <w:t xml:space="preserve"> </w:t>
      </w:r>
      <w:r w:rsidRPr="00B6248C">
        <w:rPr>
          <w:sz w:val="24"/>
          <w:szCs w:val="32"/>
        </w:rPr>
        <w:t>release pertama, v1.1 untuk revisi selanjutnya.</w:t>
      </w:r>
    </w:p>
    <w:p w14:paraId="53101680" w14:textId="70330EA0"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Pastikan untuk membuat repository bersifat Public paling lambat H+1 deadline (1 hari</w:t>
      </w:r>
      <w:r w:rsidR="00C777D3" w:rsidRPr="00B6248C">
        <w:rPr>
          <w:sz w:val="24"/>
          <w:szCs w:val="32"/>
        </w:rPr>
        <w:t xml:space="preserve"> </w:t>
      </w:r>
      <w:r w:rsidRPr="00B6248C">
        <w:rPr>
          <w:sz w:val="24"/>
          <w:szCs w:val="32"/>
        </w:rPr>
        <w:t>setelah deadline). Sebelum deadline repository harus bersifat Private.</w:t>
      </w:r>
    </w:p>
    <w:p w14:paraId="2B3C1A0C" w14:textId="06BF87F5"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 xml:space="preserve">Laporan dikumpulkan hari </w:t>
      </w:r>
      <w:r w:rsidR="002D6BB4">
        <w:rPr>
          <w:sz w:val="24"/>
          <w:szCs w:val="32"/>
        </w:rPr>
        <w:t>Sabtu, 23 Mei 2026 23.59</w:t>
      </w:r>
      <w:r w:rsidRPr="00B6248C">
        <w:rPr>
          <w:sz w:val="24"/>
          <w:szCs w:val="32"/>
        </w:rPr>
        <w:t>.</w:t>
      </w:r>
    </w:p>
    <w:p w14:paraId="50E38B6D" w14:textId="6A9CCF93" w:rsidR="009A2ED1" w:rsidRPr="00B6248C" w:rsidRDefault="009A2ED1" w:rsidP="00A719F6">
      <w:pPr>
        <w:pStyle w:val="ListParagraph"/>
        <w:numPr>
          <w:ilvl w:val="0"/>
          <w:numId w:val="6"/>
        </w:numPr>
        <w:spacing w:line="360" w:lineRule="auto"/>
        <w:ind w:right="799" w:firstLine="0"/>
        <w:jc w:val="both"/>
        <w:rPr>
          <w:sz w:val="24"/>
          <w:szCs w:val="32"/>
        </w:rPr>
      </w:pPr>
      <w:r w:rsidRPr="00B6248C">
        <w:rPr>
          <w:sz w:val="24"/>
          <w:szCs w:val="32"/>
        </w:rPr>
        <w:t>PERINGATAN: Keterlambatan akan mengurangi nilai sebanyak 1 poin untuk setiap</w:t>
      </w:r>
      <w:r w:rsidR="00C777D3" w:rsidRPr="00B6248C">
        <w:rPr>
          <w:sz w:val="24"/>
          <w:szCs w:val="32"/>
        </w:rPr>
        <w:t xml:space="preserve"> </w:t>
      </w:r>
      <w:r w:rsidRPr="00B6248C">
        <w:rPr>
          <w:sz w:val="24"/>
          <w:szCs w:val="32"/>
        </w:rPr>
        <w:t>menit keterlambatan.</w:t>
      </w:r>
    </w:p>
    <w:p w14:paraId="43D6CBA4" w14:textId="75649F7C" w:rsidR="0016087C" w:rsidRPr="008E37CD" w:rsidRDefault="009A2ED1" w:rsidP="008E37CD">
      <w:pPr>
        <w:pStyle w:val="ListParagraph"/>
        <w:numPr>
          <w:ilvl w:val="0"/>
          <w:numId w:val="6"/>
        </w:numPr>
        <w:spacing w:line="360" w:lineRule="auto"/>
        <w:ind w:right="799" w:firstLine="0"/>
        <w:jc w:val="both"/>
        <w:rPr>
          <w:sz w:val="24"/>
          <w:szCs w:val="32"/>
        </w:rPr>
      </w:pPr>
      <w:r w:rsidRPr="00B6248C">
        <w:rPr>
          <w:sz w:val="24"/>
          <w:szCs w:val="32"/>
        </w:rPr>
        <w:t>Adapun pertanyaan terkait tugas besar ini bisa disampaikan melalui QnA berikut:</w:t>
      </w:r>
      <w:r w:rsidR="00C777D3" w:rsidRPr="00B6248C">
        <w:rPr>
          <w:sz w:val="24"/>
          <w:szCs w:val="32"/>
        </w:rPr>
        <w:t xml:space="preserve"> </w:t>
      </w:r>
      <w:r w:rsidRPr="00B6248C">
        <w:rPr>
          <w:sz w:val="24"/>
          <w:szCs w:val="32"/>
        </w:rPr>
        <w:t>QnA Tubes STIMA 2026</w:t>
      </w:r>
      <w:r w:rsidR="008E37CD">
        <w:rPr>
          <w:sz w:val="24"/>
          <w:szCs w:val="32"/>
        </w:rPr>
        <w:t>.</w:t>
      </w:r>
    </w:p>
    <w:p w14:paraId="211BD0F9" w14:textId="02A1D85A" w:rsidR="001E5B5F" w:rsidRPr="00B6248C" w:rsidRDefault="001E5B5F" w:rsidP="00A719F6">
      <w:pPr>
        <w:ind w:right="799"/>
        <w:jc w:val="both"/>
      </w:pPr>
    </w:p>
    <w:p w14:paraId="16357AF1" w14:textId="08C29066" w:rsidR="00AE7F7F" w:rsidRPr="00AE7F7F" w:rsidRDefault="001E5B5F" w:rsidP="00A719F6">
      <w:pPr>
        <w:pStyle w:val="Heading1"/>
        <w:ind w:right="799"/>
        <w:jc w:val="center"/>
        <w:rPr>
          <w:color w:val="auto"/>
        </w:rPr>
      </w:pPr>
      <w:r w:rsidRPr="00B6248C">
        <w:br w:type="page"/>
      </w:r>
      <w:bookmarkStart w:id="1" w:name="_Toc230461019"/>
      <w:r w:rsidR="00AE7F7F" w:rsidRPr="00AE7F7F">
        <w:rPr>
          <w:color w:val="auto"/>
        </w:rPr>
        <w:lastRenderedPageBreak/>
        <w:t>Bab II : Landasan Teori</w:t>
      </w:r>
      <w:bookmarkEnd w:id="1"/>
    </w:p>
    <w:p w14:paraId="0D8548AA" w14:textId="1CBA1FCF" w:rsidR="00484C2A" w:rsidRPr="00B6248C" w:rsidRDefault="00484C2A" w:rsidP="00A719F6">
      <w:pPr>
        <w:ind w:right="799"/>
        <w:jc w:val="both"/>
        <w:rPr>
          <w:spacing w:val="-5"/>
        </w:rPr>
      </w:pPr>
    </w:p>
    <w:p w14:paraId="21DBF467" w14:textId="77777777" w:rsidR="00C777D3" w:rsidRPr="00B6248C" w:rsidRDefault="00C777D3" w:rsidP="00A719F6">
      <w:pPr>
        <w:ind w:right="799"/>
        <w:jc w:val="both"/>
        <w:rPr>
          <w:color w:val="000000"/>
          <w:sz w:val="22"/>
          <w:szCs w:val="22"/>
        </w:rPr>
      </w:pPr>
    </w:p>
    <w:p w14:paraId="05E35C6B" w14:textId="77777777" w:rsidR="00C777D3" w:rsidRPr="00B6248C" w:rsidRDefault="00C777D3" w:rsidP="00F3261B">
      <w:pPr>
        <w:suppressAutoHyphens/>
        <w:ind w:right="799"/>
        <w:jc w:val="both"/>
        <w:rPr>
          <w:color w:val="000000"/>
          <w:sz w:val="22"/>
          <w:szCs w:val="22"/>
        </w:rPr>
      </w:pPr>
    </w:p>
    <w:p w14:paraId="60EB26BD" w14:textId="11E98D34" w:rsidR="00186FAE" w:rsidRDefault="00B6248C" w:rsidP="00F3261B">
      <w:pPr>
        <w:keepNext/>
        <w:suppressAutoHyphens/>
        <w:spacing w:line="360" w:lineRule="auto"/>
        <w:ind w:left="187" w:right="792"/>
        <w:jc w:val="both"/>
        <w:rPr>
          <w:b/>
          <w:bCs/>
          <w:color w:val="000000"/>
          <w:sz w:val="28"/>
          <w:szCs w:val="28"/>
        </w:rPr>
      </w:pPr>
      <w:r w:rsidRPr="00186FAE">
        <w:rPr>
          <w:color w:val="000000"/>
          <w:sz w:val="24"/>
          <w:szCs w:val="24"/>
        </w:rPr>
        <w:t>Algoritma merupakan kumpulan langkah-langkah yang disusun secara logis untuk menyelesaikan suatu masalah. Dan dalam pemrograman, hal tersebut dapat menghasilkan beberapa macam Strategi Algoritma.</w:t>
      </w:r>
      <w:r w:rsidRPr="00186FAE">
        <w:rPr>
          <w:color w:val="000000"/>
          <w:sz w:val="24"/>
          <w:szCs w:val="24"/>
        </w:rPr>
        <w:br/>
      </w:r>
      <w:r w:rsidRPr="00186FAE">
        <w:rPr>
          <w:color w:val="000000"/>
          <w:sz w:val="24"/>
          <w:szCs w:val="24"/>
        </w:rPr>
        <w:br/>
        <w:t>Dalam strategi algoritma, salah satu logika algoritma yang paling populer adalah Greedy Algorithm, atau Algoritma Greedy, sebuah metode logika yang memilih solusi paling optimal dan solusi paling menguntungkan. Hal ini membuat algoritma lebih mengoptimalisasi lokal dibanding pendekatan global, dengan kata lain memiliki kebiasaan hasil yang tidak optimal untuk global, tapi cepat dan sangat efisien.</w:t>
      </w:r>
      <w:r w:rsidR="002D6BB4" w:rsidRPr="00186FAE">
        <w:rPr>
          <w:color w:val="000000"/>
          <w:sz w:val="24"/>
          <w:szCs w:val="24"/>
        </w:rPr>
        <w:br/>
      </w:r>
      <w:r w:rsidR="002D6BB4" w:rsidRPr="00186FAE">
        <w:rPr>
          <w:color w:val="000000"/>
          <w:sz w:val="24"/>
          <w:szCs w:val="24"/>
        </w:rPr>
        <w:br/>
        <w:t>Robocode, adalah program yang disusun menjadi game, dimana pemain diminta untuk membuat program yang kemudian akan dijadikan tank permainan melawan program tank lainnya. Semua pertarungan akan terjadi secara nyata dan menjadi bukti serta saksi siapa yang menjadi pemenangnya.</w:t>
      </w:r>
      <w:r w:rsidR="002D6BB4" w:rsidRPr="00186FAE">
        <w:rPr>
          <w:color w:val="000000"/>
          <w:sz w:val="24"/>
          <w:szCs w:val="24"/>
        </w:rPr>
        <w:br/>
      </w:r>
      <w:r w:rsidR="002D6BB4" w:rsidRPr="00186FAE">
        <w:rPr>
          <w:color w:val="000000"/>
          <w:sz w:val="24"/>
          <w:szCs w:val="24"/>
        </w:rPr>
        <w:br/>
        <w:t>Dalam Robocode, Strategi Algoritma merupakan inti dari cara menang, dan salah satu yang paling terlihat jelas adalah Strategi Greedy. Mari kita lihat lebih lanjut mengapa hal tersebut bisa terjadi.</w:t>
      </w:r>
      <w:r w:rsidR="002D6BB4" w:rsidRPr="00186FAE">
        <w:rPr>
          <w:color w:val="000000"/>
          <w:sz w:val="24"/>
          <w:szCs w:val="24"/>
        </w:rPr>
        <w:br/>
      </w:r>
      <w:r w:rsidR="002D6BB4" w:rsidRPr="00186FAE">
        <w:rPr>
          <w:color w:val="000000"/>
          <w:sz w:val="24"/>
          <w:szCs w:val="24"/>
        </w:rPr>
        <w:br/>
        <w:t xml:space="preserve">Robocode membagi program tiap tank menjadi 3.  Pertama, ada </w:t>
      </w:r>
      <w:r w:rsidR="002D6BB4" w:rsidRPr="00186FAE">
        <w:rPr>
          <w:color w:val="000000"/>
          <w:sz w:val="24"/>
          <w:szCs w:val="24"/>
        </w:rPr>
        <w:lastRenderedPageBreak/>
        <w:t>Body tank, dimana gerakan, dan cara berjalan tank dapat dilakukan, serta target utama dari permainan. Di dalam Body, terdapat Energi, yang merupakan darah serta amunisi dari bagian yang akan dibahas selanjutnya.</w:t>
      </w:r>
      <w:r w:rsidR="002D6BB4" w:rsidRPr="00186FAE">
        <w:rPr>
          <w:color w:val="000000"/>
          <w:sz w:val="24"/>
          <w:szCs w:val="24"/>
        </w:rPr>
        <w:br/>
      </w:r>
      <w:r w:rsidR="002D6BB4" w:rsidRPr="00186FAE">
        <w:rPr>
          <w:color w:val="000000"/>
          <w:sz w:val="24"/>
          <w:szCs w:val="24"/>
        </w:rPr>
        <w:br/>
        <w:t>Kedua, ada Gun / Cannon, yang merupakan cara utama tank mengalahkan tank lawan untuk menang. Meskipun body tank bisa melakukan Melee attack dengan Ramming, hal tersebut bisa dibilang kurang efektif karena memberikan damage ke diri sendiri juga. Dalam Cannon, terdapat kaliber peluru 1-3.0, dimana semakin besar kaliber, semakin besar kerusakan yang dilakukan dan semakin pelan jalan pelurunya. Setiap peluru menggunakan energi sesuai kaliber peluru yang digunakan, sehingga jika tidak hati hati, bot dapat membunuh diri sendiri karena terlalu banyak menembak. Tapi hal tersebut tidak menjadi masalah, karena setiap tembakan yang mengenai targetnya akan memberikan energi kembali sebesar kalkulasi :</w:t>
      </w:r>
      <w:r w:rsidR="002D6BB4" w:rsidRPr="00186FAE">
        <w:rPr>
          <w:color w:val="000000"/>
          <w:sz w:val="24"/>
          <w:szCs w:val="24"/>
        </w:rPr>
        <w:br/>
      </w:r>
      <w:r w:rsidR="002D6BB4" w:rsidRPr="00186FAE">
        <w:rPr>
          <w:color w:val="000000"/>
          <w:sz w:val="24"/>
          <w:szCs w:val="24"/>
        </w:rPr>
        <w:br/>
      </w:r>
      <w:r w:rsidR="002D6BB4" w:rsidRPr="00186FAE">
        <w:rPr>
          <w:b/>
          <w:bCs/>
          <w:i/>
          <w:iCs/>
          <w:color w:val="000000"/>
          <w:sz w:val="24"/>
          <w:szCs w:val="24"/>
        </w:rPr>
        <w:t>3 x Energi Kaliber Peluru</w:t>
      </w:r>
      <w:r w:rsidR="002D6BB4" w:rsidRPr="00186FAE">
        <w:rPr>
          <w:color w:val="000000"/>
          <w:sz w:val="24"/>
          <w:szCs w:val="24"/>
        </w:rPr>
        <w:br/>
      </w:r>
      <w:r w:rsidR="002D6BB4" w:rsidRPr="00186FAE">
        <w:rPr>
          <w:color w:val="000000"/>
          <w:sz w:val="24"/>
          <w:szCs w:val="24"/>
        </w:rPr>
        <w:br/>
        <w:t>kepada pemain yang mengenai pelurunya.</w:t>
      </w:r>
      <w:r w:rsidR="002D6BB4" w:rsidRPr="00186FAE">
        <w:rPr>
          <w:color w:val="000000"/>
          <w:sz w:val="24"/>
          <w:szCs w:val="24"/>
        </w:rPr>
        <w:br/>
      </w:r>
      <w:r w:rsidR="002D6BB4" w:rsidRPr="00186FAE">
        <w:rPr>
          <w:color w:val="000000"/>
          <w:sz w:val="24"/>
          <w:szCs w:val="24"/>
        </w:rPr>
        <w:br/>
        <w:t>Terakhir, ada Radar.</w:t>
      </w:r>
      <w:r w:rsidR="002D6BB4" w:rsidRPr="00186FAE">
        <w:rPr>
          <w:color w:val="000000"/>
          <w:sz w:val="24"/>
          <w:szCs w:val="24"/>
        </w:rPr>
        <w:br/>
        <w:t>Radar merupakan bagian ter</w:t>
      </w:r>
      <w:r w:rsidR="0095034E" w:rsidRPr="00186FAE">
        <w:rPr>
          <w:color w:val="000000"/>
          <w:sz w:val="24"/>
          <w:szCs w:val="24"/>
        </w:rPr>
        <w:t>penting dalam sebuah Tank Robocode, dikarenakan Radar hanyalah satu satunya cara Tank dapat mengetahui dan melihat sekitarnya, terlebih lagi musuh yang ada.</w:t>
      </w:r>
      <w:r w:rsidR="0095034E" w:rsidRPr="00186FAE">
        <w:rPr>
          <w:color w:val="000000"/>
          <w:sz w:val="24"/>
          <w:szCs w:val="24"/>
        </w:rPr>
        <w:br/>
      </w:r>
      <w:r w:rsidR="0095034E" w:rsidRPr="00186FAE">
        <w:rPr>
          <w:color w:val="000000"/>
          <w:sz w:val="24"/>
          <w:szCs w:val="24"/>
        </w:rPr>
        <w:br/>
      </w:r>
      <w:r w:rsidR="00186FAE" w:rsidRPr="00186FAE">
        <w:rPr>
          <w:color w:val="000000"/>
          <w:sz w:val="24"/>
          <w:szCs w:val="24"/>
        </w:rPr>
        <w:t xml:space="preserve">Ketiga hal tersebut akan menjadi satu dan membuat Tank </w:t>
      </w:r>
      <w:r w:rsidR="00186FAE" w:rsidRPr="00186FAE">
        <w:rPr>
          <w:color w:val="000000"/>
          <w:sz w:val="24"/>
          <w:szCs w:val="24"/>
        </w:rPr>
        <w:lastRenderedPageBreak/>
        <w:t>Robocode yang siap tempur, selagi Anda dapat menentukan strategi dan kode terbaik untuk membuat masing-masing bagian bot berjalan sesuai keinginan Anda.</w:t>
      </w:r>
      <w:r w:rsidR="00186FAE" w:rsidRPr="00186FAE">
        <w:rPr>
          <w:color w:val="000000"/>
          <w:sz w:val="24"/>
          <w:szCs w:val="24"/>
        </w:rPr>
        <w:br/>
      </w:r>
      <w:r w:rsidR="00186FAE" w:rsidRPr="00186FAE">
        <w:rPr>
          <w:color w:val="000000"/>
          <w:sz w:val="24"/>
          <w:szCs w:val="24"/>
        </w:rPr>
        <w:br/>
        <w:t>Hal yang paling condong terjadi dalam Robocode adalah siapa yang memiliki strategi terbaik dalam botnya, sehingga botnya dapat memiliki efisiensi rasio energi yang lebih besar dari pengeluarannya, dan inilah alasan besar kenapa Strategi Greedy adalah salah satu strategi paling umum di dalam Robocode</w:t>
      </w:r>
      <w:r w:rsidR="00186FAE">
        <w:rPr>
          <w:b/>
          <w:bCs/>
          <w:color w:val="000000"/>
          <w:sz w:val="28"/>
          <w:szCs w:val="28"/>
        </w:rPr>
        <w:t>.</w:t>
      </w:r>
    </w:p>
    <w:p w14:paraId="04DB4235" w14:textId="77777777" w:rsidR="00F14DFD" w:rsidRDefault="00F14DFD" w:rsidP="00F3261B">
      <w:pPr>
        <w:suppressAutoHyphens/>
        <w:spacing w:line="360" w:lineRule="auto"/>
        <w:ind w:left="187" w:right="792"/>
        <w:jc w:val="both"/>
        <w:rPr>
          <w:b/>
          <w:bCs/>
          <w:color w:val="000000"/>
          <w:sz w:val="28"/>
          <w:szCs w:val="28"/>
        </w:rPr>
      </w:pPr>
    </w:p>
    <w:p w14:paraId="33A5851D" w14:textId="61B2E1DD" w:rsidR="00987204" w:rsidRPr="00F14DFD" w:rsidRDefault="00F14DFD" w:rsidP="00F3261B">
      <w:pPr>
        <w:suppressAutoHyphens/>
        <w:spacing w:line="360" w:lineRule="auto"/>
        <w:ind w:left="187" w:right="792"/>
        <w:jc w:val="both"/>
        <w:rPr>
          <w:color w:val="000000"/>
          <w:sz w:val="28"/>
          <w:szCs w:val="28"/>
        </w:rPr>
      </w:pPr>
      <w:r w:rsidRPr="00F14DFD">
        <w:rPr>
          <w:color w:val="000000"/>
          <w:sz w:val="24"/>
          <w:szCs w:val="24"/>
        </w:rPr>
        <w:t xml:space="preserve">Dan </w:t>
      </w:r>
      <w:r>
        <w:rPr>
          <w:color w:val="000000"/>
          <w:sz w:val="24"/>
          <w:szCs w:val="24"/>
        </w:rPr>
        <w:t>dalam Kelompok Gundam KW, kami akan membahas 4 bot spesialisasi yang dibuat oleh 3 anggota kami, dengan Nickname:</w:t>
      </w:r>
      <w:r>
        <w:rPr>
          <w:color w:val="000000"/>
          <w:sz w:val="24"/>
          <w:szCs w:val="24"/>
        </w:rPr>
        <w:br/>
        <w:t>NOMAD – By Ridho</w:t>
      </w:r>
      <w:r>
        <w:rPr>
          <w:color w:val="000000"/>
          <w:sz w:val="24"/>
          <w:szCs w:val="24"/>
        </w:rPr>
        <w:br/>
        <w:t>GUSTAV – By Ridho</w:t>
      </w:r>
      <w:r>
        <w:rPr>
          <w:color w:val="000000"/>
          <w:sz w:val="24"/>
          <w:szCs w:val="24"/>
        </w:rPr>
        <w:br/>
      </w:r>
      <w:r w:rsidR="008E08D6">
        <w:rPr>
          <w:color w:val="000000"/>
          <w:sz w:val="24"/>
          <w:szCs w:val="24"/>
        </w:rPr>
        <w:t>TINMAN</w:t>
      </w:r>
      <w:r w:rsidR="00AE7F7F">
        <w:rPr>
          <w:color w:val="000000"/>
          <w:sz w:val="24"/>
          <w:szCs w:val="24"/>
        </w:rPr>
        <w:t xml:space="preserve"> - By </w:t>
      </w:r>
      <w:r w:rsidR="008E08D6">
        <w:rPr>
          <w:color w:val="000000"/>
          <w:sz w:val="24"/>
          <w:szCs w:val="24"/>
        </w:rPr>
        <w:t>Naufal and Ridho</w:t>
      </w:r>
      <w:r w:rsidR="00AE7F7F">
        <w:rPr>
          <w:color w:val="000000"/>
          <w:sz w:val="24"/>
          <w:szCs w:val="24"/>
        </w:rPr>
        <w:br/>
      </w:r>
      <w:r w:rsidR="008E08D6">
        <w:rPr>
          <w:color w:val="000000"/>
          <w:sz w:val="24"/>
          <w:szCs w:val="24"/>
        </w:rPr>
        <w:t>VERNON</w:t>
      </w:r>
      <w:r w:rsidR="00AE7F7F">
        <w:rPr>
          <w:color w:val="000000"/>
          <w:sz w:val="24"/>
          <w:szCs w:val="24"/>
        </w:rPr>
        <w:t xml:space="preserve"> - By Naufal</w:t>
      </w:r>
      <w:r w:rsidR="00987204" w:rsidRPr="00F14DFD">
        <w:rPr>
          <w:color w:val="000000"/>
          <w:sz w:val="28"/>
          <w:szCs w:val="28"/>
        </w:rPr>
        <w:br w:type="page"/>
      </w:r>
    </w:p>
    <w:p w14:paraId="4B887C05" w14:textId="08359790" w:rsidR="00644920" w:rsidRPr="00644920" w:rsidRDefault="00AE7F7F" w:rsidP="00644920">
      <w:pPr>
        <w:pStyle w:val="Heading1"/>
        <w:jc w:val="center"/>
        <w:rPr>
          <w:color w:val="auto"/>
        </w:rPr>
      </w:pPr>
      <w:bookmarkStart w:id="2" w:name="_Toc230461020"/>
      <w:r w:rsidRPr="00AE7F7F">
        <w:rPr>
          <w:color w:val="auto"/>
        </w:rPr>
        <w:lastRenderedPageBreak/>
        <w:t xml:space="preserve">Bab III : </w:t>
      </w:r>
      <w:r w:rsidR="00C41B39">
        <w:rPr>
          <w:color w:val="auto"/>
        </w:rPr>
        <w:t>Aplikasi Strategi Greedy</w:t>
      </w:r>
      <w:bookmarkEnd w:id="2"/>
    </w:p>
    <w:p w14:paraId="794340F1" w14:textId="77777777" w:rsidR="00644920" w:rsidRDefault="00644920" w:rsidP="00644920">
      <w:pPr>
        <w:pStyle w:val="Heading2"/>
        <w:ind w:left="720"/>
        <w:rPr>
          <w:rFonts w:ascii="Garamond" w:hAnsi="Garamond" w:cstheme="majorBidi"/>
          <w:b/>
          <w:bCs/>
          <w:i/>
          <w:iCs/>
          <w:sz w:val="28"/>
          <w:szCs w:val="36"/>
        </w:rPr>
      </w:pPr>
    </w:p>
    <w:p w14:paraId="4AF14788" w14:textId="3BD6A660" w:rsidR="00A719F6" w:rsidRDefault="00421DAF" w:rsidP="00E60F46">
      <w:pPr>
        <w:pStyle w:val="Caption"/>
        <w:suppressAutoHyphens/>
        <w:ind w:left="274" w:right="619"/>
        <w:jc w:val="both"/>
        <w:rPr>
          <w:sz w:val="24"/>
          <w:szCs w:val="32"/>
        </w:rPr>
      </w:pPr>
      <w:r>
        <w:rPr>
          <w:sz w:val="24"/>
          <w:szCs w:val="32"/>
        </w:rPr>
        <w:t>Dalam Robocode, terdapat 3 hal yang dapat dijadikan tumpuan Greedy.</w:t>
      </w:r>
      <w:r>
        <w:rPr>
          <w:sz w:val="24"/>
          <w:szCs w:val="32"/>
        </w:rPr>
        <w:br/>
        <w:t>Pertama, Chassis / Body yang dibuat bergerak sedemikian rupa, hingga dapat mengeksekusi gerakan yang dapat membuat bot lain kesulitan untuk mengikuti.</w:t>
      </w:r>
      <w:r>
        <w:rPr>
          <w:sz w:val="24"/>
          <w:szCs w:val="32"/>
        </w:rPr>
        <w:br/>
      </w:r>
      <w:r>
        <w:rPr>
          <w:sz w:val="24"/>
          <w:szCs w:val="32"/>
        </w:rPr>
        <w:br/>
        <w:t>Kedua, Gun / Cannon yang dibuat spesifik dan rapi, sehingga dapat mengeksekusi, memprediksi dan melakukan serangan dari arah tembakan yang bisa terbilang absurd atau abnormal.</w:t>
      </w:r>
      <w:r>
        <w:rPr>
          <w:sz w:val="24"/>
          <w:szCs w:val="32"/>
        </w:rPr>
        <w:br/>
      </w:r>
      <w:r>
        <w:rPr>
          <w:sz w:val="24"/>
          <w:szCs w:val="32"/>
        </w:rPr>
        <w:br/>
        <w:t>Terakhir, ada Radar. Radar sangat context-dependent, dimana format dari Robocode yang akan dilakukan sangat berpengaruh dalam apa yang akan menjadi hal terbaik untuk radar. Dan banyak strategi dan kombinasi strategi yang dapat dilakukan, 15 tahun sejak Robocode pertama kali dibuat dan diselenggarakan oleh khalayak dunia.</w:t>
      </w:r>
      <w:r>
        <w:rPr>
          <w:sz w:val="24"/>
          <w:szCs w:val="32"/>
        </w:rPr>
        <w:br/>
      </w:r>
      <w:r>
        <w:rPr>
          <w:sz w:val="24"/>
          <w:szCs w:val="32"/>
        </w:rPr>
        <w:br/>
        <w:t xml:space="preserve">Untuk Aplikasi Strategi yang akan digunakan, oleh Kelompok Gundam KW, adalah Radar dan Gun. </w:t>
      </w:r>
      <w:r w:rsidR="00C112D9">
        <w:rPr>
          <w:sz w:val="24"/>
          <w:szCs w:val="32"/>
        </w:rPr>
        <w:t>Kombinasi dimana senjata dan radar memastikan Tank tidak akan kalah dalam baku tembak.</w:t>
      </w:r>
      <w:r>
        <w:rPr>
          <w:sz w:val="24"/>
          <w:szCs w:val="32"/>
        </w:rPr>
        <w:br/>
      </w:r>
      <w:r>
        <w:rPr>
          <w:sz w:val="24"/>
          <w:szCs w:val="32"/>
        </w:rPr>
        <w:br/>
      </w:r>
      <w:r w:rsidR="00644920" w:rsidRPr="00A719F6">
        <w:rPr>
          <w:sz w:val="24"/>
          <w:szCs w:val="32"/>
        </w:rPr>
        <w:t>Setiap bot dalam aplikasi strategi greedy dari kelompok Gundam KW memiliki kesamaan di satu hal, yaitu Tracking. Magnum Opus da</w:t>
      </w:r>
      <w:r w:rsidR="00D20096" w:rsidRPr="00A719F6">
        <w:rPr>
          <w:sz w:val="24"/>
          <w:szCs w:val="32"/>
        </w:rPr>
        <w:t>n Strategi utama dari</w:t>
      </w:r>
      <w:r w:rsidR="00644920" w:rsidRPr="00A719F6">
        <w:rPr>
          <w:sz w:val="24"/>
          <w:szCs w:val="32"/>
        </w:rPr>
        <w:t xml:space="preserve"> Greedy Strateg</w:t>
      </w:r>
      <w:r w:rsidR="00D20096" w:rsidRPr="00A719F6">
        <w:rPr>
          <w:sz w:val="24"/>
          <w:szCs w:val="32"/>
        </w:rPr>
        <w:t xml:space="preserve">y </w:t>
      </w:r>
      <w:r w:rsidR="00644920" w:rsidRPr="00A719F6">
        <w:rPr>
          <w:sz w:val="24"/>
          <w:szCs w:val="32"/>
        </w:rPr>
        <w:t>kelompok Gundam KW</w:t>
      </w:r>
      <w:r w:rsidR="00E60F46">
        <w:rPr>
          <w:sz w:val="24"/>
          <w:szCs w:val="32"/>
        </w:rPr>
        <w:t xml:space="preserve"> bernama Tracking Aim / AimBot.</w:t>
      </w:r>
      <w:r w:rsidR="00644920" w:rsidRPr="00A719F6">
        <w:rPr>
          <w:sz w:val="24"/>
          <w:szCs w:val="32"/>
        </w:rPr>
        <w:br/>
      </w:r>
      <w:r w:rsidR="00644920" w:rsidRPr="00A719F6">
        <w:rPr>
          <w:sz w:val="24"/>
          <w:szCs w:val="32"/>
        </w:rPr>
        <w:br/>
        <w:t>Radar yang digunakan menggunakan sistem Oscilating Radar, sebuah trik lama dari Robocode yang menggunakan radar dengan cara yang mirip dengan sonar.</w:t>
      </w:r>
      <w:r w:rsidR="00644920" w:rsidRPr="00A719F6">
        <w:rPr>
          <w:sz w:val="24"/>
          <w:szCs w:val="32"/>
        </w:rPr>
        <w:br/>
        <w:t>Radar akan dibuat fokus ke titik tertentu dengan menggerakkan radar dalam kecepatan tinggi dalam sudut tertentu, dan langsung berputar arah ketika mencapat sudut tersebut. Ketika mendapatkan musuh, Radar akan mengunci targeting karena OnScanned(), sebuah clause yang dibuat khusus yang jika menemukan target, dia akan langsung mengarahkan pusat radar kearah tersebut dan hal tersebut tertrigger setiap saat karena clause OnScanned() diaktifkan terus menerus karena bot . Dengan kata lain, Bot akan melihat target radar yang terscan dan tidak akan melepas targetting karena clause OnScan</w:t>
      </w:r>
      <w:r w:rsidR="001E69A0" w:rsidRPr="00A719F6">
        <w:rPr>
          <w:sz w:val="24"/>
          <w:szCs w:val="32"/>
        </w:rPr>
        <w:t>ned()</w:t>
      </w:r>
      <w:r w:rsidR="00644920" w:rsidRPr="00A719F6">
        <w:rPr>
          <w:sz w:val="24"/>
          <w:szCs w:val="32"/>
        </w:rPr>
        <w:t xml:space="preserve"> yang terus menerus aktif karena e</w:t>
      </w:r>
      <w:r w:rsidR="001E69A0" w:rsidRPr="00A719F6">
        <w:rPr>
          <w:sz w:val="24"/>
          <w:szCs w:val="32"/>
        </w:rPr>
        <w:t>fek dari OnScanned().</w:t>
      </w:r>
      <w:r w:rsidR="00A719F6" w:rsidRPr="00A719F6">
        <w:rPr>
          <w:sz w:val="24"/>
          <w:szCs w:val="32"/>
        </w:rPr>
        <w:br/>
      </w:r>
      <w:r w:rsidR="00A719F6" w:rsidRPr="00A719F6">
        <w:rPr>
          <w:sz w:val="24"/>
          <w:szCs w:val="32"/>
        </w:rPr>
        <w:br/>
      </w:r>
      <w:r w:rsidR="00A719F6" w:rsidRPr="00A719F6">
        <w:rPr>
          <w:sz w:val="24"/>
          <w:szCs w:val="32"/>
        </w:rPr>
        <w:lastRenderedPageBreak/>
        <w:t>Dan ini dibantu oleh sistem gun yang teramat simpel, dimana setiap senjata diberi clause jika jarak radar menunjukkan bahwa jarak musuh adalah lebih kecil dari variable tertentu, peluru akan diganti dengan peluru berkaliber lebih kuat. Kalkulasi ini bisa didapat karena setiap saat radar menscan musuh, radar juga mendapatkan jarak dan lokasi, sehingga kalkulasi logic dari peluru yang digunakan bisa terbilang simpel dan mudah digunakan.</w:t>
      </w:r>
    </w:p>
    <w:p w14:paraId="577052A7" w14:textId="6C14BA06" w:rsidR="00644920" w:rsidRPr="00A719F6" w:rsidRDefault="00A719F6" w:rsidP="00A719F6">
      <w:pPr>
        <w:pStyle w:val="Caption"/>
        <w:ind w:left="270" w:right="529"/>
        <w:jc w:val="both"/>
        <w:rPr>
          <w:sz w:val="24"/>
          <w:szCs w:val="32"/>
        </w:rPr>
      </w:pPr>
      <w:r w:rsidRPr="00A719F6">
        <w:rPr>
          <w:sz w:val="24"/>
          <w:szCs w:val="32"/>
        </w:rPr>
        <w:br/>
        <w:t>Hal tersebut memperbolehkan</w:t>
      </w:r>
      <w:r>
        <w:rPr>
          <w:sz w:val="24"/>
          <w:szCs w:val="32"/>
        </w:rPr>
        <w:t xml:space="preserve"> </w:t>
      </w:r>
      <w:r w:rsidR="00421DAF">
        <w:rPr>
          <w:sz w:val="24"/>
          <w:szCs w:val="32"/>
        </w:rPr>
        <w:t>rencana Tank</w:t>
      </w:r>
      <w:r>
        <w:rPr>
          <w:sz w:val="24"/>
          <w:szCs w:val="32"/>
        </w:rPr>
        <w:t xml:space="preserve"> yang bervariasi, dan memberi fleksibilitas</w:t>
      </w:r>
      <w:r w:rsidR="00B200C4">
        <w:rPr>
          <w:sz w:val="24"/>
          <w:szCs w:val="32"/>
        </w:rPr>
        <w:t xml:space="preserve"> untuk membuat </w:t>
      </w:r>
      <w:r w:rsidR="00421DAF">
        <w:rPr>
          <w:sz w:val="24"/>
          <w:szCs w:val="32"/>
        </w:rPr>
        <w:t>Tank</w:t>
      </w:r>
      <w:r w:rsidR="00B200C4">
        <w:rPr>
          <w:sz w:val="24"/>
          <w:szCs w:val="32"/>
        </w:rPr>
        <w:t xml:space="preserve"> yang lebih berfokus kepada keinginan imaginatif masing masing anggota</w:t>
      </w:r>
      <w:r w:rsidR="00421DAF">
        <w:rPr>
          <w:sz w:val="24"/>
          <w:szCs w:val="32"/>
        </w:rPr>
        <w:t>.</w:t>
      </w:r>
      <w:r w:rsidR="00C112D9">
        <w:rPr>
          <w:sz w:val="24"/>
          <w:szCs w:val="32"/>
        </w:rPr>
        <w:t xml:space="preserve"> </w:t>
      </w:r>
      <w:r w:rsidR="00E60F46">
        <w:rPr>
          <w:sz w:val="24"/>
          <w:szCs w:val="32"/>
        </w:rPr>
        <w:t>Strategi yang dicari akan lebih untuk mengambil keuntungan dari sistem AimBot / tracking fire yang telah dibuat dan meraup keuntungan melalu strategi strategi unik rancangan masing masing anggota.</w:t>
      </w:r>
      <w:r w:rsidR="00C112D9">
        <w:rPr>
          <w:sz w:val="24"/>
          <w:szCs w:val="32"/>
        </w:rPr>
        <w:br/>
      </w:r>
      <w:r w:rsidR="00C112D9">
        <w:rPr>
          <w:sz w:val="24"/>
          <w:szCs w:val="32"/>
        </w:rPr>
        <w:br/>
        <w:t>Berikut adalah bot dan iterasi bot yang berhasil dibuat kelompok Gundam KW</w:t>
      </w:r>
      <w:r w:rsidR="00577437">
        <w:rPr>
          <w:sz w:val="24"/>
          <w:szCs w:val="32"/>
        </w:rPr>
        <w:t>,</w:t>
      </w:r>
    </w:p>
    <w:p w14:paraId="4E87BBB7" w14:textId="77777777" w:rsidR="00644920" w:rsidRPr="00644920" w:rsidRDefault="00644920" w:rsidP="00644920">
      <w:pPr>
        <w:rPr>
          <w:sz w:val="24"/>
          <w:szCs w:val="32"/>
        </w:rPr>
      </w:pPr>
    </w:p>
    <w:p w14:paraId="0B33FC2E" w14:textId="3E9058A5" w:rsidR="00644920" w:rsidRPr="00644920" w:rsidRDefault="00644920" w:rsidP="00644920">
      <w:pPr>
        <w:pStyle w:val="Heading2"/>
        <w:numPr>
          <w:ilvl w:val="0"/>
          <w:numId w:val="7"/>
        </w:numPr>
        <w:rPr>
          <w:rFonts w:ascii="Garamond" w:hAnsi="Garamond" w:cstheme="majorBidi"/>
          <w:b/>
          <w:bCs/>
          <w:i/>
          <w:iCs/>
          <w:sz w:val="28"/>
          <w:szCs w:val="36"/>
        </w:rPr>
      </w:pPr>
      <w:bookmarkStart w:id="3" w:name="_Toc230461021"/>
      <w:r>
        <w:rPr>
          <w:rFonts w:ascii="Garamond" w:hAnsi="Garamond" w:cstheme="majorBidi"/>
          <w:b/>
          <w:bCs/>
          <w:sz w:val="28"/>
          <w:szCs w:val="36"/>
        </w:rPr>
        <w:t>NOMAD</w:t>
      </w:r>
      <w:bookmarkEnd w:id="3"/>
      <w:r w:rsidR="00B200C4">
        <w:rPr>
          <w:rFonts w:ascii="Garamond" w:hAnsi="Garamond" w:cstheme="majorBidi"/>
          <w:b/>
          <w:bCs/>
          <w:sz w:val="28"/>
          <w:szCs w:val="36"/>
        </w:rPr>
        <w:t xml:space="preserve"> </w:t>
      </w:r>
    </w:p>
    <w:p w14:paraId="48C66D45" w14:textId="6F039C99" w:rsidR="00644920" w:rsidRDefault="00421DAF" w:rsidP="00577437">
      <w:pPr>
        <w:pStyle w:val="Caption"/>
        <w:ind w:left="360" w:right="529"/>
        <w:jc w:val="both"/>
        <w:rPr>
          <w:sz w:val="24"/>
          <w:szCs w:val="32"/>
        </w:rPr>
      </w:pPr>
      <w:r>
        <w:rPr>
          <w:sz w:val="24"/>
          <w:szCs w:val="32"/>
        </w:rPr>
        <w:t>Bot Buatan Ridho. Bot ini mengandalkan gerakan dari segi luar arena dan mengandalkan akurasi serta kekuatan tempur bertarung. Kekuatan tempur Nomad secara tidak sengaja tinggi karena sistem gerakan dan kalkulasi serta eksekusi program algoritma yang sangat simpel</w:t>
      </w:r>
      <w:r w:rsidR="00577437">
        <w:rPr>
          <w:sz w:val="24"/>
          <w:szCs w:val="32"/>
        </w:rPr>
        <w:t>, dengan kelemahan dimana bot akan bergerak serta menabrak atau mengenai tembok, dengan kata lain, memantul dari sisi ke sisi, mengikuti arus dan tanpa struktur arah.</w:t>
      </w:r>
      <w:r w:rsidR="00577437">
        <w:rPr>
          <w:sz w:val="24"/>
          <w:szCs w:val="32"/>
        </w:rPr>
        <w:br/>
      </w:r>
      <w:r w:rsidR="00577437">
        <w:rPr>
          <w:sz w:val="24"/>
          <w:szCs w:val="32"/>
        </w:rPr>
        <w:br/>
        <w:t>Gerakan Nomad yang simpel membuat algoritma AimBot yang awalannya sudah kuat menjadi lebih kuat, karena semua kalkulasi gerakan yang simpel, dan hanya memerlukan beberapa event kecil dalam bot untuk mengatasi beberapa masalah seperti menyangkut dan lain sebagainya. Dengan hal itu, Nomad tetap bergerak tanpa membebani kalkulasi AimBot.</w:t>
      </w:r>
      <w:r w:rsidR="00577437">
        <w:rPr>
          <w:sz w:val="24"/>
          <w:szCs w:val="32"/>
        </w:rPr>
        <w:br/>
      </w:r>
      <w:r w:rsidR="00577437">
        <w:rPr>
          <w:sz w:val="24"/>
          <w:szCs w:val="32"/>
        </w:rPr>
        <w:br/>
        <w:t xml:space="preserve">Greedy dari Nomad adalah “Greedy by </w:t>
      </w:r>
      <w:r w:rsidR="007A76A8">
        <w:rPr>
          <w:sz w:val="24"/>
          <w:szCs w:val="32"/>
        </w:rPr>
        <w:t>Coverage</w:t>
      </w:r>
      <w:r w:rsidR="00577437">
        <w:rPr>
          <w:sz w:val="24"/>
          <w:szCs w:val="32"/>
        </w:rPr>
        <w:t>” dimana gerakan Nomad sengaja mengunci musuh didaerah tengah dan menembaki mereka jika masuk ke area serang</w:t>
      </w:r>
      <w:r w:rsidR="007A76A8">
        <w:rPr>
          <w:sz w:val="24"/>
          <w:szCs w:val="32"/>
        </w:rPr>
        <w:t xml:space="preserve"> dari pinggir arena</w:t>
      </w:r>
      <w:r w:rsidR="00577437">
        <w:rPr>
          <w:sz w:val="24"/>
          <w:szCs w:val="32"/>
        </w:rPr>
        <w:t>, tidak peduli jika harus “memantul” dari tembok ke tembok, selagi setiap Skirmish atau pertarungan kecil menghasilkan keuntungan.</w:t>
      </w:r>
    </w:p>
    <w:p w14:paraId="25C7D8DF" w14:textId="77777777" w:rsidR="00B200C4" w:rsidRPr="00B200C4" w:rsidRDefault="00B200C4" w:rsidP="00B200C4"/>
    <w:p w14:paraId="35257FDE" w14:textId="7C8BCEB9" w:rsidR="00B200C4" w:rsidRPr="00644920" w:rsidRDefault="00B200C4" w:rsidP="00C112D9">
      <w:pPr>
        <w:pStyle w:val="Heading2"/>
        <w:numPr>
          <w:ilvl w:val="0"/>
          <w:numId w:val="7"/>
        </w:numPr>
        <w:ind w:left="360" w:firstLine="0"/>
        <w:rPr>
          <w:rFonts w:ascii="Garamond" w:hAnsi="Garamond" w:cstheme="majorBidi"/>
          <w:b/>
          <w:bCs/>
          <w:i/>
          <w:iCs/>
          <w:sz w:val="28"/>
          <w:szCs w:val="36"/>
        </w:rPr>
      </w:pPr>
      <w:bookmarkStart w:id="4" w:name="_Toc230461022"/>
      <w:r>
        <w:rPr>
          <w:rFonts w:ascii="Garamond" w:hAnsi="Garamond" w:cstheme="majorBidi"/>
          <w:b/>
          <w:bCs/>
          <w:sz w:val="28"/>
          <w:szCs w:val="36"/>
        </w:rPr>
        <w:t>GUSTAV</w:t>
      </w:r>
      <w:bookmarkEnd w:id="4"/>
    </w:p>
    <w:p w14:paraId="0BBEF488" w14:textId="31BF49D3" w:rsidR="00B200C4" w:rsidRPr="00093DF5" w:rsidRDefault="00577437" w:rsidP="00093DF5">
      <w:pPr>
        <w:pStyle w:val="Caption"/>
        <w:ind w:left="360" w:right="529"/>
        <w:jc w:val="both"/>
        <w:rPr>
          <w:sz w:val="24"/>
          <w:szCs w:val="32"/>
        </w:rPr>
      </w:pPr>
      <w:r>
        <w:rPr>
          <w:sz w:val="24"/>
          <w:szCs w:val="32"/>
        </w:rPr>
        <w:t>Bot buatan Ridho, yang merupakan modifikasi berat dari Nomad. Jika Nomad bergerak simplistik dan tanpa struktur, maka Gustav bergerak dengan struktur dan teratur.</w:t>
      </w:r>
      <w:r>
        <w:rPr>
          <w:sz w:val="24"/>
          <w:szCs w:val="32"/>
        </w:rPr>
        <w:br/>
      </w:r>
      <w:r>
        <w:rPr>
          <w:sz w:val="24"/>
          <w:szCs w:val="32"/>
        </w:rPr>
        <w:br/>
        <w:t xml:space="preserve">Diambil dari Kereta </w:t>
      </w:r>
      <w:r w:rsidR="00D03D1D">
        <w:rPr>
          <w:sz w:val="24"/>
          <w:szCs w:val="32"/>
        </w:rPr>
        <w:t>Artileri</w:t>
      </w:r>
      <w:r>
        <w:rPr>
          <w:sz w:val="24"/>
          <w:szCs w:val="32"/>
        </w:rPr>
        <w:t xml:space="preserve"> </w:t>
      </w:r>
      <w:r w:rsidR="00D03D1D">
        <w:rPr>
          <w:sz w:val="24"/>
          <w:szCs w:val="32"/>
        </w:rPr>
        <w:t xml:space="preserve">German Schwerer Gustav, Bot Gustav memiliki kode gerakan yang membuat “Rel tak terlihat” yang harus diikuti. Dan </w:t>
      </w:r>
      <w:r w:rsidR="007A76A8">
        <w:rPr>
          <w:sz w:val="24"/>
          <w:szCs w:val="32"/>
        </w:rPr>
        <w:t>ketika ada obstruction, maka Rel tersebut akan berganti arah atau berubah haluan.</w:t>
      </w:r>
      <w:r w:rsidR="007A76A8">
        <w:rPr>
          <w:sz w:val="24"/>
          <w:szCs w:val="32"/>
        </w:rPr>
        <w:br/>
      </w:r>
      <w:r w:rsidR="007A76A8">
        <w:rPr>
          <w:sz w:val="24"/>
          <w:szCs w:val="32"/>
        </w:rPr>
        <w:br/>
        <w:t xml:space="preserve">Hal ini membuat Gustav lebih terstruktur, rapih dan lebih konsisten dalam gerakan. Namun, kelemahan Gustav terpampang jelas karena AimBot. Kalkulasi AimBot milik Gustav terlihat lebih jelas kurang efektif dibanding Nomad, dan Gustav sangat memerlukan daerah yang terbuka atau daerah tengah, dibandingkan Nomad yang bergerak di daerah Luar, membuatnya lebih tidak konsisten. </w:t>
      </w:r>
      <w:r w:rsidR="007A76A8">
        <w:rPr>
          <w:sz w:val="24"/>
          <w:szCs w:val="32"/>
        </w:rPr>
        <w:br/>
      </w:r>
      <w:r w:rsidR="007A76A8">
        <w:rPr>
          <w:sz w:val="24"/>
          <w:szCs w:val="32"/>
        </w:rPr>
        <w:br/>
        <w:t>Greedy dari Gustav adalah “Greedy by Area” dimana gerakan Gustav mengunci pilihan musuh dan memaksa musuh untuk berjalan didaerah luar, dimana kemungkinan hit dari tembok dan Gustav dapat memaksa musuh self destruct.</w:t>
      </w:r>
      <w:r w:rsidR="007A76A8">
        <w:rPr>
          <w:sz w:val="24"/>
          <w:szCs w:val="32"/>
        </w:rPr>
        <w:br/>
      </w:r>
    </w:p>
    <w:p w14:paraId="37B7ADF1" w14:textId="6923A81C" w:rsidR="00B200C4" w:rsidRPr="00644920" w:rsidRDefault="00C1780E" w:rsidP="00C112D9">
      <w:pPr>
        <w:pStyle w:val="Heading2"/>
        <w:numPr>
          <w:ilvl w:val="0"/>
          <w:numId w:val="7"/>
        </w:numPr>
        <w:ind w:left="360" w:firstLine="0"/>
        <w:rPr>
          <w:rFonts w:ascii="Garamond" w:hAnsi="Garamond" w:cstheme="majorBidi"/>
          <w:b/>
          <w:bCs/>
          <w:i/>
          <w:iCs/>
          <w:sz w:val="28"/>
          <w:szCs w:val="36"/>
        </w:rPr>
      </w:pPr>
      <w:bookmarkStart w:id="5" w:name="_Toc230461023"/>
      <w:r>
        <w:rPr>
          <w:rFonts w:ascii="Garamond" w:hAnsi="Garamond" w:cstheme="majorBidi"/>
          <w:b/>
          <w:bCs/>
          <w:sz w:val="28"/>
          <w:szCs w:val="36"/>
        </w:rPr>
        <w:t>TINMAN</w:t>
      </w:r>
      <w:bookmarkEnd w:id="5"/>
    </w:p>
    <w:p w14:paraId="1A2D2DBD" w14:textId="38E9D94C" w:rsidR="00B200C4" w:rsidRPr="00093DF5" w:rsidRDefault="00093DF5" w:rsidP="00093DF5">
      <w:pPr>
        <w:pStyle w:val="Caption"/>
        <w:ind w:left="360" w:right="529"/>
        <w:jc w:val="both"/>
        <w:rPr>
          <w:sz w:val="24"/>
          <w:szCs w:val="32"/>
        </w:rPr>
      </w:pPr>
      <w:r>
        <w:rPr>
          <w:sz w:val="24"/>
          <w:szCs w:val="32"/>
        </w:rPr>
        <w:t>Tinman adalah salah satu bot hasil kerja sama Ridho dan Naufal. Bot ini bergerak layaknya anjing pelacak atau anjing polisi,</w:t>
      </w:r>
      <w:r>
        <w:rPr>
          <w:sz w:val="24"/>
          <w:szCs w:val="32"/>
        </w:rPr>
        <w:br/>
      </w:r>
      <w:r>
        <w:rPr>
          <w:sz w:val="24"/>
          <w:szCs w:val="32"/>
        </w:rPr>
        <w:br/>
        <w:t>Diambil dari julukan karakter fiksi robot pemburu N*zi, GI Robot, Bot ini melakukan scan normal dan seperti biasanya. Namun, jika menemukan target atau menemukan musuh, Tinman akan langsung menancapkan gas dan bergerak ke arah mereka.</w:t>
      </w:r>
      <w:r>
        <w:rPr>
          <w:sz w:val="24"/>
          <w:szCs w:val="32"/>
        </w:rPr>
        <w:br/>
      </w:r>
      <w:r>
        <w:rPr>
          <w:sz w:val="24"/>
          <w:szCs w:val="32"/>
        </w:rPr>
        <w:br/>
        <w:t>Hal ini membuat gerakan Tinman bisa terbilang simplistik, tapi juga cukup mengerikan karena Tinman tidak akan melepas pengejaran kecuali mereka berhasil mengelabui atau keluar dari sistem radar penglihatannya. Ada pula jika Tinman menabrak tembok, maka tinman akan berhenti terlebih dahulu, mundur perlahan lalu mengscan area untuk mencari targetnya kembali.</w:t>
      </w:r>
      <w:r>
        <w:rPr>
          <w:sz w:val="24"/>
          <w:szCs w:val="32"/>
        </w:rPr>
        <w:br/>
      </w:r>
      <w:r>
        <w:rPr>
          <w:sz w:val="24"/>
          <w:szCs w:val="32"/>
        </w:rPr>
        <w:br/>
        <w:t xml:space="preserve">Begitu sudah mencapat targetnya, Tinman akan mulai mengorbit </w:t>
      </w:r>
      <w:r>
        <w:rPr>
          <w:sz w:val="24"/>
          <w:szCs w:val="32"/>
        </w:rPr>
        <w:lastRenderedPageBreak/>
        <w:t>mereka, bergerak ke satu arah terus menerus sambil menembaki mereka dengan peluru. Begitu target mati, Tinman akan berhenti, dan mulai memburu target lainnya menggunakan scan.</w:t>
      </w:r>
      <w:r>
        <w:rPr>
          <w:sz w:val="24"/>
          <w:szCs w:val="32"/>
        </w:rPr>
        <w:br/>
      </w:r>
      <w:r>
        <w:rPr>
          <w:sz w:val="24"/>
          <w:szCs w:val="32"/>
        </w:rPr>
        <w:br/>
        <w:t xml:space="preserve">Greed dari Tinman adalah “Greedy by Distance” dimana gerakan Tinman menjamin Tinman memiliki posisi yang relatif menempel dengan target, sebelum menembaki mereka dari jarak dekat dengan serangan dan kecepatan serangan yang </w:t>
      </w:r>
      <w:r w:rsidR="00AC6A57">
        <w:rPr>
          <w:sz w:val="24"/>
          <w:szCs w:val="32"/>
        </w:rPr>
        <w:t>cepat</w:t>
      </w:r>
      <w:r>
        <w:rPr>
          <w:sz w:val="24"/>
          <w:szCs w:val="32"/>
        </w:rPr>
        <w:t>.</w:t>
      </w:r>
    </w:p>
    <w:p w14:paraId="52406B80" w14:textId="3E580238" w:rsidR="00B200C4" w:rsidRPr="00644920" w:rsidRDefault="00C05F5B" w:rsidP="00C112D9">
      <w:pPr>
        <w:pStyle w:val="Heading2"/>
        <w:numPr>
          <w:ilvl w:val="0"/>
          <w:numId w:val="7"/>
        </w:numPr>
        <w:ind w:left="360" w:firstLine="0"/>
        <w:rPr>
          <w:rFonts w:ascii="Garamond" w:hAnsi="Garamond" w:cstheme="majorBidi"/>
          <w:b/>
          <w:bCs/>
          <w:i/>
          <w:iCs/>
          <w:sz w:val="28"/>
          <w:szCs w:val="36"/>
        </w:rPr>
      </w:pPr>
      <w:r>
        <w:rPr>
          <w:rFonts w:ascii="Garamond" w:hAnsi="Garamond" w:cstheme="majorBidi"/>
          <w:b/>
          <w:bCs/>
          <w:sz w:val="28"/>
          <w:szCs w:val="36"/>
        </w:rPr>
        <w:t>VERNON</w:t>
      </w:r>
    </w:p>
    <w:p w14:paraId="5D6583F7" w14:textId="0BF17C6D" w:rsidR="00C05F5B" w:rsidRPr="00C05F5B" w:rsidRDefault="00C05F5B" w:rsidP="00C05F5B">
      <w:pPr>
        <w:ind w:left="360"/>
        <w:rPr>
          <w:spacing w:val="-5"/>
          <w:sz w:val="24"/>
          <w:szCs w:val="32"/>
        </w:rPr>
      </w:pPr>
      <w:r>
        <w:rPr>
          <w:spacing w:val="-5"/>
          <w:sz w:val="24"/>
          <w:szCs w:val="32"/>
        </w:rPr>
        <w:t xml:space="preserve">Bot buatan Naufal. </w:t>
      </w:r>
      <w:r w:rsidRPr="00C05F5B">
        <w:rPr>
          <w:spacing w:val="-5"/>
          <w:sz w:val="24"/>
          <w:szCs w:val="32"/>
        </w:rPr>
        <w:t>Vernon menerapkan strategi yang berfokus pada jarak. Vernon menggunakan pendekatan greedy by positioning. Perilaku Vernon akan berubah-ubah sesuai  jaraknya.</w:t>
      </w:r>
    </w:p>
    <w:p w14:paraId="1A84831C" w14:textId="77777777" w:rsidR="00C05F5B" w:rsidRPr="00C05F5B" w:rsidRDefault="00C05F5B" w:rsidP="00C05F5B">
      <w:pPr>
        <w:ind w:left="360"/>
        <w:rPr>
          <w:spacing w:val="-5"/>
          <w:sz w:val="24"/>
          <w:szCs w:val="32"/>
        </w:rPr>
      </w:pPr>
    </w:p>
    <w:p w14:paraId="68A67D9F" w14:textId="77777777" w:rsidR="00C05F5B" w:rsidRPr="00C05F5B" w:rsidRDefault="00C05F5B" w:rsidP="00C05F5B">
      <w:pPr>
        <w:ind w:left="360"/>
        <w:rPr>
          <w:spacing w:val="-5"/>
          <w:sz w:val="24"/>
          <w:szCs w:val="32"/>
        </w:rPr>
      </w:pPr>
      <w:r w:rsidRPr="00C05F5B">
        <w:rPr>
          <w:spacing w:val="-5"/>
          <w:sz w:val="24"/>
          <w:szCs w:val="32"/>
        </w:rPr>
        <w:t xml:space="preserve"> Untuk jarak jauh (&gt;250) maka bot ini akan berusaha mendekati lawan dengan bergerak relatif terhadap lawan yang di-lock. Untuk jarak menengah (100-250), bot ini akan meniru speed dan arah gerak lawan. Dan untuk jarak (&lt;100), Vernon akan menabrakkan diri kepada lawannya.</w:t>
      </w:r>
    </w:p>
    <w:p w14:paraId="562E1C4B" w14:textId="77777777" w:rsidR="00C05F5B" w:rsidRPr="00C05F5B" w:rsidRDefault="00C05F5B" w:rsidP="00C05F5B">
      <w:pPr>
        <w:ind w:left="360"/>
        <w:rPr>
          <w:spacing w:val="-5"/>
          <w:sz w:val="24"/>
          <w:szCs w:val="32"/>
        </w:rPr>
      </w:pPr>
    </w:p>
    <w:p w14:paraId="420059CA" w14:textId="77777777" w:rsidR="00C05F5B" w:rsidRPr="00C05F5B" w:rsidRDefault="00C05F5B" w:rsidP="00C05F5B">
      <w:pPr>
        <w:ind w:left="360"/>
        <w:rPr>
          <w:spacing w:val="-5"/>
          <w:sz w:val="24"/>
          <w:szCs w:val="32"/>
        </w:rPr>
      </w:pPr>
      <w:r w:rsidRPr="00C05F5B">
        <w:rPr>
          <w:spacing w:val="-5"/>
          <w:sz w:val="24"/>
          <w:szCs w:val="32"/>
        </w:rPr>
        <w:t>Vernon akan menyimpan energi saat berada pada jarak yang jauh dari lawan dengan hanya menembakkan peluru kekuatan rendah. Jika Vernon berada pada jarak yang dekat maka ia akan menembakkan peluru dengan kekuatan maksimal bersamaan dengan speed maksimal.</w:t>
      </w:r>
    </w:p>
    <w:p w14:paraId="22816D7B" w14:textId="77777777" w:rsidR="00C05F5B" w:rsidRPr="00C05F5B" w:rsidRDefault="00C05F5B" w:rsidP="00C05F5B">
      <w:pPr>
        <w:ind w:left="360"/>
        <w:rPr>
          <w:spacing w:val="-5"/>
          <w:sz w:val="24"/>
          <w:szCs w:val="32"/>
        </w:rPr>
      </w:pPr>
    </w:p>
    <w:p w14:paraId="22935282" w14:textId="5A51CC04" w:rsidR="008E37CD" w:rsidRDefault="00C05F5B" w:rsidP="00C05F5B">
      <w:pPr>
        <w:ind w:left="360"/>
      </w:pPr>
      <w:r w:rsidRPr="00C05F5B">
        <w:rPr>
          <w:spacing w:val="-5"/>
          <w:sz w:val="24"/>
          <w:szCs w:val="32"/>
        </w:rPr>
        <w:t>Jika Vernon menabrak dinding atau bot lainnya, ia akan langsung membalikkan arah dengan cara moveDirection *= -1 dengan waktu singkat.</w:t>
      </w:r>
      <w:r w:rsidR="008E37CD">
        <w:br w:type="page"/>
      </w:r>
    </w:p>
    <w:p w14:paraId="465960A1" w14:textId="7581B058" w:rsidR="008E37CD" w:rsidRPr="00644920" w:rsidRDefault="008E37CD" w:rsidP="008E37CD">
      <w:pPr>
        <w:pStyle w:val="Heading1"/>
        <w:jc w:val="center"/>
        <w:rPr>
          <w:color w:val="auto"/>
        </w:rPr>
      </w:pPr>
      <w:bookmarkStart w:id="6" w:name="_Toc230461025"/>
      <w:r w:rsidRPr="00AE7F7F">
        <w:rPr>
          <w:color w:val="auto"/>
        </w:rPr>
        <w:lastRenderedPageBreak/>
        <w:t>Bab I</w:t>
      </w:r>
      <w:r>
        <w:rPr>
          <w:color w:val="auto"/>
        </w:rPr>
        <w:t>V</w:t>
      </w:r>
      <w:r w:rsidRPr="00AE7F7F">
        <w:rPr>
          <w:color w:val="auto"/>
        </w:rPr>
        <w:t xml:space="preserve"> : </w:t>
      </w:r>
      <w:r>
        <w:rPr>
          <w:color w:val="auto"/>
        </w:rPr>
        <w:t>Implementasi dan Pengujian</w:t>
      </w:r>
      <w:bookmarkEnd w:id="6"/>
    </w:p>
    <w:p w14:paraId="16CE166A" w14:textId="668E5352" w:rsidR="00C4174E" w:rsidRDefault="006768BA" w:rsidP="00C4174E">
      <w:pPr>
        <w:ind w:left="270" w:right="529"/>
        <w:jc w:val="both"/>
        <w:rPr>
          <w:b/>
          <w:bCs/>
          <w:sz w:val="24"/>
          <w:szCs w:val="32"/>
        </w:rPr>
      </w:pPr>
      <w:r>
        <w:rPr>
          <w:sz w:val="24"/>
          <w:szCs w:val="32"/>
        </w:rPr>
        <w:t>Untuk mempermudah penjelasan, hampir semua Bot Kelompok Gundam KW menggunakan sistem Tracking Aim atau AimBot. Sistem radar + gun yang membantu kekuatan tempur Tank Robocode Kelompok Gundam KW</w:t>
      </w:r>
      <w:r w:rsidR="000C044B">
        <w:rPr>
          <w:sz w:val="24"/>
          <w:szCs w:val="32"/>
        </w:rPr>
        <w:t>, sehingga taktik ini digunakan hampir disemua iterasi Bot Tank Robocode kelompok ini.</w:t>
      </w:r>
      <w:r>
        <w:rPr>
          <w:sz w:val="24"/>
          <w:szCs w:val="32"/>
        </w:rPr>
        <w:br/>
      </w:r>
      <w:r>
        <w:rPr>
          <w:sz w:val="24"/>
          <w:szCs w:val="32"/>
        </w:rPr>
        <w:br/>
      </w:r>
      <w:r w:rsidR="00AD0887">
        <w:rPr>
          <w:b/>
          <w:bCs/>
          <w:sz w:val="24"/>
          <w:szCs w:val="32"/>
        </w:rPr>
        <w:t>ONSCANNED</w:t>
      </w:r>
    </w:p>
    <w:p w14:paraId="1631AD4C" w14:textId="515DE4CF" w:rsidR="00AD0887" w:rsidRPr="00AD0887" w:rsidRDefault="00AD0887" w:rsidP="00AD0887">
      <w:pPr>
        <w:shd w:val="clear" w:color="auto" w:fill="121314"/>
        <w:spacing w:line="285" w:lineRule="atLeast"/>
        <w:rPr>
          <w:rFonts w:ascii="Consolas" w:hAnsi="Consolas"/>
          <w:color w:val="BBBEBF"/>
          <w:sz w:val="21"/>
          <w:szCs w:val="21"/>
          <w:lang w:val="en-US"/>
        </w:rPr>
      </w:pPr>
      <w:r>
        <w:rPr>
          <w:rFonts w:ascii="Consolas" w:hAnsi="Consolas"/>
          <w:color w:val="BBBEBF"/>
          <w:sz w:val="21"/>
          <w:szCs w:val="21"/>
          <w:lang w:val="en-US"/>
        </w:rPr>
        <w:t>/*</w:t>
      </w:r>
      <w:r>
        <w:rPr>
          <w:rFonts w:ascii="Consolas" w:hAnsi="Consolas"/>
          <w:color w:val="BBBEBF"/>
          <w:sz w:val="21"/>
          <w:szCs w:val="21"/>
          <w:lang w:val="en-US"/>
        </w:rPr>
        <w:br/>
      </w:r>
      <w:r w:rsidRPr="00AD0887">
        <w:rPr>
          <w:rFonts w:ascii="Consolas" w:hAnsi="Consolas"/>
          <w:color w:val="BBBEBF"/>
          <w:sz w:val="21"/>
          <w:szCs w:val="21"/>
          <w:lang w:val="en-US"/>
        </w:rPr>
        <w:t>Ketika radar menyentuh musuh, event OnScannedBot langsung dipanggil oleh engine Robocode. Di sinilah bot "mengetahui" ada musuh.</w:t>
      </w:r>
      <w:r>
        <w:rPr>
          <w:rFonts w:ascii="Consolas" w:hAnsi="Consolas"/>
          <w:color w:val="BBBEBF"/>
          <w:sz w:val="21"/>
          <w:szCs w:val="21"/>
          <w:lang w:val="en-US"/>
        </w:rPr>
        <w:br/>
        <w:t>/*</w:t>
      </w:r>
      <w:r>
        <w:rPr>
          <w:rFonts w:ascii="Consolas" w:hAnsi="Consolas"/>
          <w:color w:val="BBBEBF"/>
          <w:sz w:val="21"/>
          <w:szCs w:val="21"/>
          <w:lang w:val="en-US"/>
        </w:rPr>
        <w:br/>
      </w:r>
      <w:r w:rsidRPr="00AD0887">
        <w:rPr>
          <w:rFonts w:ascii="Consolas" w:hAnsi="Consolas"/>
          <w:color w:val="BBBEBF"/>
          <w:sz w:val="21"/>
          <w:szCs w:val="21"/>
          <w:lang w:val="en-US"/>
        </w:rPr>
        <w:t>EVENT OnScannedBot(e):</w:t>
      </w:r>
    </w:p>
    <w:p w14:paraId="0AD1FDE0" w14:textId="77777777" w:rsidR="00AD0887" w:rsidRPr="00AD0887" w:rsidRDefault="00AD0887" w:rsidP="00AD0887">
      <w:pPr>
        <w:shd w:val="clear" w:color="auto" w:fill="121314"/>
        <w:spacing w:line="285" w:lineRule="atLeast"/>
        <w:rPr>
          <w:rFonts w:ascii="Consolas" w:hAnsi="Consolas"/>
          <w:color w:val="BBBEBF"/>
          <w:sz w:val="21"/>
          <w:szCs w:val="21"/>
          <w:lang w:val="en-US"/>
        </w:rPr>
      </w:pPr>
      <w:r w:rsidRPr="00AD0887">
        <w:rPr>
          <w:rFonts w:ascii="Consolas" w:hAnsi="Consolas"/>
          <w:color w:val="BBBEBF"/>
          <w:sz w:val="21"/>
          <w:szCs w:val="21"/>
          <w:lang w:val="en-US"/>
        </w:rPr>
        <w:t xml:space="preserve">    targetX = e.X          // Simpan koordinat X musuh</w:t>
      </w:r>
    </w:p>
    <w:p w14:paraId="350535DE" w14:textId="77777777" w:rsidR="00AD0887" w:rsidRPr="00AD0887" w:rsidRDefault="00AD0887" w:rsidP="00AD0887">
      <w:pPr>
        <w:shd w:val="clear" w:color="auto" w:fill="121314"/>
        <w:spacing w:line="285" w:lineRule="atLeast"/>
        <w:rPr>
          <w:rFonts w:ascii="Consolas" w:hAnsi="Consolas"/>
          <w:color w:val="BBBEBF"/>
          <w:sz w:val="21"/>
          <w:szCs w:val="21"/>
          <w:lang w:val="en-US"/>
        </w:rPr>
      </w:pPr>
      <w:r w:rsidRPr="00AD0887">
        <w:rPr>
          <w:rFonts w:ascii="Consolas" w:hAnsi="Consolas"/>
          <w:color w:val="BBBEBF"/>
          <w:sz w:val="21"/>
          <w:szCs w:val="21"/>
          <w:lang w:val="en-US"/>
        </w:rPr>
        <w:t xml:space="preserve">    targetY = e.Y          // Simpan koordinat Y musuh</w:t>
      </w:r>
    </w:p>
    <w:p w14:paraId="3D07A4C8" w14:textId="4EC7075C" w:rsidR="00AD0887" w:rsidRDefault="00AD0887" w:rsidP="00AD0887">
      <w:pPr>
        <w:shd w:val="clear" w:color="auto" w:fill="121314"/>
        <w:spacing w:line="285" w:lineRule="atLeast"/>
        <w:rPr>
          <w:rFonts w:ascii="Consolas" w:hAnsi="Consolas"/>
          <w:color w:val="BBBEBF"/>
          <w:sz w:val="21"/>
          <w:szCs w:val="21"/>
          <w:lang w:val="en-US"/>
        </w:rPr>
      </w:pPr>
      <w:r w:rsidRPr="00AD0887">
        <w:rPr>
          <w:rFonts w:ascii="Consolas" w:hAnsi="Consolas"/>
          <w:color w:val="BBBEBF"/>
          <w:sz w:val="21"/>
          <w:szCs w:val="21"/>
          <w:lang w:val="en-US"/>
        </w:rPr>
        <w:t xml:space="preserve">    trackingTarget = true  // Aktifkan mode trackingBot</w:t>
      </w:r>
    </w:p>
    <w:p w14:paraId="6ECF6AB2" w14:textId="77777777" w:rsidR="00856DD7" w:rsidRDefault="00856DD7" w:rsidP="00AD0887">
      <w:pPr>
        <w:shd w:val="clear" w:color="auto" w:fill="121314"/>
        <w:spacing w:line="285" w:lineRule="atLeast"/>
        <w:rPr>
          <w:rFonts w:ascii="Consolas" w:hAnsi="Consolas"/>
          <w:color w:val="BBBEBF"/>
          <w:sz w:val="21"/>
          <w:szCs w:val="21"/>
          <w:lang w:val="en-US"/>
        </w:rPr>
      </w:pPr>
    </w:p>
    <w:p w14:paraId="0B391E30" w14:textId="77777777" w:rsidR="00AD0887" w:rsidRPr="00AD0887" w:rsidRDefault="00AD0887" w:rsidP="00C4174E">
      <w:pPr>
        <w:ind w:left="270" w:right="529"/>
        <w:jc w:val="both"/>
        <w:rPr>
          <w:b/>
          <w:bCs/>
          <w:sz w:val="24"/>
          <w:szCs w:val="32"/>
          <w:lang w:val="en-US"/>
        </w:rPr>
      </w:pPr>
    </w:p>
    <w:p w14:paraId="45753EA9" w14:textId="77777777" w:rsidR="009F5468" w:rsidRDefault="00AD0887" w:rsidP="00C4174E">
      <w:pPr>
        <w:ind w:left="270" w:right="529"/>
        <w:jc w:val="both"/>
        <w:rPr>
          <w:sz w:val="24"/>
          <w:szCs w:val="32"/>
        </w:rPr>
      </w:pPr>
      <w:r>
        <w:rPr>
          <w:sz w:val="24"/>
          <w:szCs w:val="32"/>
        </w:rPr>
        <w:t xml:space="preserve">Ketika radar menscan daerah, jika bot mendeteksi lokasi musuh, aktifkan OnScannedBot, event yang berasal dari robocode, dan simpan koordinatnya, lalu </w:t>
      </w:r>
      <w:r w:rsidR="00856DD7">
        <w:rPr>
          <w:sz w:val="24"/>
          <w:szCs w:val="32"/>
        </w:rPr>
        <w:t>track target dengan trackingTarget.</w:t>
      </w:r>
      <w:r w:rsidR="00856DD7">
        <w:rPr>
          <w:sz w:val="24"/>
          <w:szCs w:val="32"/>
        </w:rPr>
        <w:br/>
      </w:r>
    </w:p>
    <w:p w14:paraId="7CE3118D" w14:textId="77777777" w:rsidR="009F5468" w:rsidRDefault="009F5468" w:rsidP="00C4174E">
      <w:pPr>
        <w:ind w:left="270" w:right="529"/>
        <w:jc w:val="both"/>
        <w:rPr>
          <w:sz w:val="24"/>
          <w:szCs w:val="32"/>
        </w:rPr>
      </w:pPr>
    </w:p>
    <w:p w14:paraId="26219E80" w14:textId="7D1F6646" w:rsidR="00C4174E" w:rsidRPr="000C044B" w:rsidRDefault="007F002C" w:rsidP="000C044B">
      <w:pPr>
        <w:ind w:left="270" w:right="529"/>
        <w:jc w:val="both"/>
        <w:rPr>
          <w:b/>
          <w:bCs/>
          <w:sz w:val="24"/>
          <w:szCs w:val="32"/>
        </w:rPr>
      </w:pPr>
      <w:r>
        <w:rPr>
          <w:b/>
          <w:bCs/>
          <w:sz w:val="24"/>
          <w:szCs w:val="32"/>
        </w:rPr>
        <w:t>AIM and LOCK</w:t>
      </w:r>
      <w:r w:rsidR="00856DD7">
        <w:rPr>
          <w:sz w:val="24"/>
          <w:szCs w:val="32"/>
        </w:rPr>
        <w:br/>
        <w:t>Pertama, ada Aim</w:t>
      </w:r>
      <w:r w:rsidR="009F5468">
        <w:rPr>
          <w:sz w:val="24"/>
          <w:szCs w:val="32"/>
        </w:rPr>
        <w:t>, yang memaintain laras senjata / Gun</w:t>
      </w:r>
    </w:p>
    <w:p w14:paraId="1409C543" w14:textId="77777777" w:rsidR="00856DD7" w:rsidRPr="00856DD7" w:rsidRDefault="00856DD7" w:rsidP="00856DD7">
      <w:pPr>
        <w:shd w:val="clear" w:color="auto" w:fill="121314"/>
        <w:spacing w:line="285" w:lineRule="atLeast"/>
        <w:rPr>
          <w:rFonts w:ascii="Consolas" w:hAnsi="Consolas"/>
          <w:color w:val="BBBEBF"/>
          <w:sz w:val="21"/>
          <w:szCs w:val="21"/>
          <w:lang w:val="en-US"/>
        </w:rPr>
      </w:pPr>
      <w:r w:rsidRPr="00856DD7">
        <w:rPr>
          <w:rFonts w:ascii="Consolas" w:hAnsi="Consolas"/>
          <w:color w:val="BBBEBF"/>
          <w:sz w:val="21"/>
          <w:szCs w:val="21"/>
          <w:lang w:val="en-US"/>
        </w:rPr>
        <w:t>absoluteDirection = DirectionTo(targetX, targetY)</w:t>
      </w:r>
    </w:p>
    <w:p w14:paraId="55E169B7" w14:textId="7C34734B" w:rsidR="00856DD7" w:rsidRPr="00856DD7" w:rsidRDefault="00856DD7" w:rsidP="00856DD7">
      <w:pPr>
        <w:shd w:val="clear" w:color="auto" w:fill="121314"/>
        <w:spacing w:line="285" w:lineRule="atLeast"/>
        <w:rPr>
          <w:rFonts w:ascii="Consolas" w:hAnsi="Consolas"/>
          <w:color w:val="BBBEBF"/>
          <w:sz w:val="21"/>
          <w:szCs w:val="21"/>
          <w:lang w:val="en-US"/>
        </w:rPr>
      </w:pPr>
      <w:r w:rsidRPr="00856DD7">
        <w:rPr>
          <w:rFonts w:ascii="Consolas" w:hAnsi="Consolas"/>
          <w:color w:val="BBBEBF"/>
          <w:sz w:val="21"/>
          <w:szCs w:val="21"/>
          <w:lang w:val="en-US"/>
        </w:rPr>
        <w:t xml:space="preserve">// </w:t>
      </w:r>
      <w:r>
        <w:rPr>
          <w:rFonts w:ascii="Consolas" w:hAnsi="Consolas"/>
          <w:color w:val="BBBEBF"/>
          <w:sz w:val="21"/>
          <w:szCs w:val="21"/>
          <w:lang w:val="en-US"/>
        </w:rPr>
        <w:t>^</w:t>
      </w:r>
      <w:r w:rsidRPr="00856DD7">
        <w:rPr>
          <w:rFonts w:ascii="Consolas" w:hAnsi="Consolas"/>
          <w:color w:val="BBBEBF"/>
          <w:sz w:val="21"/>
          <w:szCs w:val="21"/>
          <w:lang w:val="en-US"/>
        </w:rPr>
        <w:t>Hitung selisih antara arah ke target dan arah laras saat ini</w:t>
      </w:r>
    </w:p>
    <w:p w14:paraId="43A16B2B" w14:textId="77777777" w:rsidR="00856DD7" w:rsidRPr="00856DD7" w:rsidRDefault="00856DD7" w:rsidP="00856DD7">
      <w:pPr>
        <w:shd w:val="clear" w:color="auto" w:fill="121314"/>
        <w:spacing w:line="285" w:lineRule="atLeast"/>
        <w:rPr>
          <w:rFonts w:ascii="Consolas" w:hAnsi="Consolas"/>
          <w:color w:val="BBBEBF"/>
          <w:sz w:val="21"/>
          <w:szCs w:val="21"/>
          <w:lang w:val="en-US"/>
        </w:rPr>
      </w:pPr>
      <w:r w:rsidRPr="00856DD7">
        <w:rPr>
          <w:rFonts w:ascii="Consolas" w:hAnsi="Consolas"/>
          <w:color w:val="BBBEBF"/>
          <w:sz w:val="21"/>
          <w:szCs w:val="21"/>
          <w:lang w:val="en-US"/>
        </w:rPr>
        <w:t>gunBearing = NormalizeRelativeAngle(absoluteDirection - GunDirection)</w:t>
      </w:r>
    </w:p>
    <w:p w14:paraId="22993AB9" w14:textId="013770E4" w:rsidR="00856DD7" w:rsidRPr="00AD0887" w:rsidRDefault="00856DD7" w:rsidP="007F002C">
      <w:pPr>
        <w:shd w:val="clear" w:color="auto" w:fill="121314"/>
        <w:spacing w:line="285" w:lineRule="atLeast"/>
        <w:rPr>
          <w:rFonts w:ascii="Consolas" w:hAnsi="Consolas"/>
          <w:color w:val="BBBEBF"/>
          <w:sz w:val="21"/>
          <w:szCs w:val="21"/>
          <w:lang w:val="en-US"/>
        </w:rPr>
      </w:pPr>
      <w:r w:rsidRPr="00856DD7">
        <w:rPr>
          <w:rFonts w:ascii="Consolas" w:hAnsi="Consolas"/>
          <w:color w:val="BBBEBF"/>
          <w:sz w:val="21"/>
          <w:szCs w:val="21"/>
          <w:lang w:val="en-US"/>
        </w:rPr>
        <w:t>SetTurnGunLeft(gunBearing)</w:t>
      </w:r>
    </w:p>
    <w:p w14:paraId="0400214A" w14:textId="72457B39" w:rsidR="00856DD7" w:rsidRDefault="00856DD7" w:rsidP="00C4174E">
      <w:pPr>
        <w:ind w:left="270" w:right="529"/>
        <w:jc w:val="both"/>
        <w:rPr>
          <w:sz w:val="24"/>
          <w:szCs w:val="32"/>
          <w:lang w:val="en-US"/>
        </w:rPr>
      </w:pPr>
      <w:r>
        <w:rPr>
          <w:sz w:val="24"/>
          <w:szCs w:val="32"/>
          <w:lang w:val="en-US"/>
        </w:rPr>
        <w:br/>
        <w:t>AbsoluteDirection menngkalkulasih arah target dengan arah Gun, lalu gunBearing melakukan normalisasi dan memulai menggerakan laras Tank kearah kalkulasi dengan SetTurnGunLeft</w:t>
      </w:r>
      <w:r>
        <w:rPr>
          <w:sz w:val="24"/>
          <w:szCs w:val="32"/>
          <w:lang w:val="en-US"/>
        </w:rPr>
        <w:br/>
      </w:r>
    </w:p>
    <w:p w14:paraId="52B9812C" w14:textId="77777777" w:rsidR="007F002C" w:rsidRDefault="007F002C">
      <w:pPr>
        <w:rPr>
          <w:rFonts w:ascii="Consolas" w:hAnsi="Consolas"/>
          <w:color w:val="BBBEBF"/>
          <w:sz w:val="21"/>
          <w:szCs w:val="21"/>
          <w:lang w:val="en-US"/>
        </w:rPr>
      </w:pPr>
      <w:r>
        <w:rPr>
          <w:rFonts w:ascii="Consolas" w:hAnsi="Consolas"/>
          <w:color w:val="BBBEBF"/>
          <w:sz w:val="21"/>
          <w:szCs w:val="21"/>
          <w:lang w:val="en-US"/>
        </w:rPr>
        <w:br w:type="page"/>
      </w:r>
    </w:p>
    <w:p w14:paraId="1D44992E" w14:textId="0A5DFCD7" w:rsidR="007F002C" w:rsidRPr="00856DD7" w:rsidRDefault="007F002C" w:rsidP="007F002C">
      <w:pPr>
        <w:shd w:val="clear" w:color="auto" w:fill="121314"/>
        <w:spacing w:line="285" w:lineRule="atLeast"/>
        <w:rPr>
          <w:rFonts w:ascii="Consolas" w:hAnsi="Consolas"/>
          <w:color w:val="BBBEBF"/>
          <w:sz w:val="21"/>
          <w:szCs w:val="21"/>
          <w:lang w:val="en-US"/>
        </w:rPr>
      </w:pPr>
      <w:r w:rsidRPr="00856DD7">
        <w:rPr>
          <w:rFonts w:ascii="Consolas" w:hAnsi="Consolas"/>
          <w:color w:val="BBBEBF"/>
          <w:sz w:val="21"/>
          <w:szCs w:val="21"/>
          <w:lang w:val="en-US"/>
        </w:rPr>
        <w:lastRenderedPageBreak/>
        <w:t>radarBearing = NormalizeRelativeAngle(absoluteDirection - RadarDirection)</w:t>
      </w:r>
    </w:p>
    <w:p w14:paraId="6BB53C65" w14:textId="77777777" w:rsidR="007F002C" w:rsidRPr="00856DD7" w:rsidRDefault="007F002C" w:rsidP="007F002C">
      <w:pPr>
        <w:shd w:val="clear" w:color="auto" w:fill="121314"/>
        <w:spacing w:line="285" w:lineRule="atLeast"/>
        <w:rPr>
          <w:rFonts w:ascii="Consolas" w:hAnsi="Consolas"/>
          <w:color w:val="BBBEBF"/>
          <w:sz w:val="21"/>
          <w:szCs w:val="21"/>
          <w:lang w:val="en-US"/>
        </w:rPr>
      </w:pPr>
      <w:r w:rsidRPr="00856DD7">
        <w:rPr>
          <w:rFonts w:ascii="Consolas" w:hAnsi="Consolas"/>
          <w:color w:val="BBBEBF"/>
          <w:sz w:val="21"/>
          <w:szCs w:val="21"/>
          <w:lang w:val="en-US"/>
        </w:rPr>
        <w:t>// Goyang radar kecil bolak-balik tiap tick agar musuh tidak lepas dari scan</w:t>
      </w:r>
    </w:p>
    <w:p w14:paraId="22DAE1DC" w14:textId="77777777" w:rsidR="007F002C" w:rsidRPr="00856DD7" w:rsidRDefault="007F002C" w:rsidP="007F002C">
      <w:pPr>
        <w:shd w:val="clear" w:color="auto" w:fill="121314"/>
        <w:spacing w:line="285" w:lineRule="atLeast"/>
        <w:rPr>
          <w:rFonts w:ascii="Consolas" w:hAnsi="Consolas"/>
          <w:color w:val="BBBEBF"/>
          <w:sz w:val="21"/>
          <w:szCs w:val="21"/>
          <w:lang w:val="en-US"/>
        </w:rPr>
      </w:pPr>
      <w:r w:rsidRPr="00856DD7">
        <w:rPr>
          <w:rFonts w:ascii="Consolas" w:hAnsi="Consolas"/>
          <w:color w:val="BBBEBF"/>
          <w:sz w:val="21"/>
          <w:szCs w:val="21"/>
          <w:lang w:val="en-US"/>
        </w:rPr>
        <w:t>microSweep = (trackScanTicks % 2 == 0) ? +6 : -6</w:t>
      </w:r>
    </w:p>
    <w:p w14:paraId="42176F71" w14:textId="77777777" w:rsidR="007F002C" w:rsidRDefault="007F002C" w:rsidP="007F002C">
      <w:pPr>
        <w:shd w:val="clear" w:color="auto" w:fill="121314"/>
        <w:spacing w:line="285" w:lineRule="atLeast"/>
        <w:rPr>
          <w:rFonts w:ascii="Consolas" w:hAnsi="Consolas"/>
          <w:color w:val="BBBEBF"/>
          <w:sz w:val="21"/>
          <w:szCs w:val="21"/>
          <w:lang w:val="en-US"/>
        </w:rPr>
      </w:pPr>
      <w:r w:rsidRPr="00856DD7">
        <w:rPr>
          <w:rFonts w:ascii="Consolas" w:hAnsi="Consolas"/>
          <w:color w:val="BBBEBF"/>
          <w:sz w:val="21"/>
          <w:szCs w:val="21"/>
          <w:lang w:val="en-US"/>
        </w:rPr>
        <w:t>SetTurnRadarLeft(radarBearing + microSweep)</w:t>
      </w:r>
    </w:p>
    <w:p w14:paraId="6BD328DF" w14:textId="77777777" w:rsidR="00856DD7" w:rsidRDefault="00856DD7" w:rsidP="007F002C">
      <w:pPr>
        <w:ind w:right="529"/>
        <w:jc w:val="both"/>
        <w:rPr>
          <w:sz w:val="24"/>
          <w:szCs w:val="32"/>
          <w:lang w:val="en-US"/>
        </w:rPr>
      </w:pPr>
    </w:p>
    <w:p w14:paraId="42FB642D" w14:textId="070607D9" w:rsidR="00856DD7" w:rsidRPr="00856DD7" w:rsidRDefault="007F002C" w:rsidP="00C4174E">
      <w:pPr>
        <w:ind w:left="270" w:right="529"/>
        <w:jc w:val="both"/>
        <w:rPr>
          <w:sz w:val="24"/>
          <w:szCs w:val="32"/>
          <w:lang w:val="en-US"/>
        </w:rPr>
      </w:pPr>
      <w:r>
        <w:rPr>
          <w:sz w:val="24"/>
          <w:szCs w:val="32"/>
          <w:lang w:val="en-US"/>
        </w:rPr>
        <w:t>Kemudian, untuk memaintain radar, Lock.</w:t>
      </w:r>
      <w:r>
        <w:rPr>
          <w:sz w:val="24"/>
          <w:szCs w:val="32"/>
          <w:lang w:val="en-US"/>
        </w:rPr>
        <w:br/>
        <w:t>Lock menggunakan radarBearing, yang merupakan rotasi Gerakan radar. Jika anda perhatikan, keduanya memiliki kesamaan, sehingga bisa dibilang antara laras dan radar memiliki arah yang “sama”.</w:t>
      </w:r>
      <w:r>
        <w:rPr>
          <w:sz w:val="24"/>
          <w:szCs w:val="32"/>
          <w:lang w:val="en-US"/>
        </w:rPr>
        <w:br/>
        <w:t>Yang membedakan hanyalah Gerakan radar yang menggunakan Oscillating Radar System, sebuah system yang membuat radar bergoyang kiri kanan dalam sudut -6 dan +6 derajat, yang membuat sudut penglihatan kecil dan dalam waktu tick yang rendah. Sebuah Sistem yang sudah berumur hamper 10 tahun dan telah menjadi taktik terbaik untuk membuat radar efektif dan efisien, yang dimodifikasi beberapa kali untuk menyesuaikan Robocode yang sudah dimodifikasi.</w:t>
      </w:r>
    </w:p>
    <w:p w14:paraId="5A2E9A54" w14:textId="77777777" w:rsidR="00C4174E" w:rsidRDefault="00C4174E" w:rsidP="00C4174E">
      <w:pPr>
        <w:ind w:left="270" w:right="529"/>
        <w:jc w:val="both"/>
        <w:rPr>
          <w:sz w:val="24"/>
          <w:szCs w:val="32"/>
        </w:rPr>
      </w:pPr>
    </w:p>
    <w:p w14:paraId="2277085C" w14:textId="77777777" w:rsidR="00504AE5" w:rsidRDefault="00504AE5" w:rsidP="00C4174E">
      <w:pPr>
        <w:ind w:left="270" w:right="529"/>
        <w:jc w:val="both"/>
        <w:rPr>
          <w:sz w:val="24"/>
          <w:szCs w:val="32"/>
        </w:rPr>
      </w:pPr>
    </w:p>
    <w:p w14:paraId="4C1A8BA3" w14:textId="2A46513C" w:rsidR="00504AE5" w:rsidRDefault="00504AE5" w:rsidP="00C4174E">
      <w:pPr>
        <w:ind w:left="270" w:right="529"/>
        <w:jc w:val="both"/>
        <w:rPr>
          <w:b/>
          <w:bCs/>
          <w:sz w:val="24"/>
          <w:szCs w:val="32"/>
        </w:rPr>
      </w:pPr>
      <w:r>
        <w:rPr>
          <w:b/>
          <w:bCs/>
          <w:sz w:val="24"/>
          <w:szCs w:val="32"/>
        </w:rPr>
        <w:t>TIMEOUT TRACKING</w:t>
      </w:r>
    </w:p>
    <w:p w14:paraId="39B98181" w14:textId="77777777" w:rsidR="00504AE5" w:rsidRPr="00504AE5" w:rsidRDefault="00504AE5" w:rsidP="00504AE5">
      <w:pPr>
        <w:shd w:val="clear" w:color="auto" w:fill="121314"/>
        <w:spacing w:line="285" w:lineRule="atLeast"/>
        <w:rPr>
          <w:rFonts w:ascii="Consolas" w:hAnsi="Consolas"/>
          <w:color w:val="BBBEBF"/>
          <w:sz w:val="21"/>
          <w:szCs w:val="21"/>
          <w:lang w:val="en-US"/>
        </w:rPr>
      </w:pPr>
      <w:r w:rsidRPr="00504AE5">
        <w:rPr>
          <w:rFonts w:ascii="Consolas" w:hAnsi="Consolas"/>
          <w:color w:val="BBBEBF"/>
          <w:sz w:val="21"/>
          <w:szCs w:val="21"/>
          <w:lang w:val="en-US"/>
        </w:rPr>
        <w:t>trackScanTicks++</w:t>
      </w:r>
    </w:p>
    <w:p w14:paraId="1CAA033D" w14:textId="77777777" w:rsidR="00504AE5" w:rsidRPr="00504AE5" w:rsidRDefault="00504AE5" w:rsidP="00504AE5">
      <w:pPr>
        <w:shd w:val="clear" w:color="auto" w:fill="121314"/>
        <w:spacing w:line="285" w:lineRule="atLeast"/>
        <w:rPr>
          <w:rFonts w:ascii="Consolas" w:hAnsi="Consolas"/>
          <w:color w:val="BBBEBF"/>
          <w:sz w:val="21"/>
          <w:szCs w:val="21"/>
          <w:lang w:val="en-US"/>
        </w:rPr>
      </w:pPr>
    </w:p>
    <w:p w14:paraId="414AF8AD" w14:textId="77777777" w:rsidR="00504AE5" w:rsidRPr="00504AE5" w:rsidRDefault="00504AE5" w:rsidP="00504AE5">
      <w:pPr>
        <w:shd w:val="clear" w:color="auto" w:fill="121314"/>
        <w:spacing w:line="285" w:lineRule="atLeast"/>
        <w:rPr>
          <w:rFonts w:ascii="Consolas" w:hAnsi="Consolas"/>
          <w:color w:val="BBBEBF"/>
          <w:sz w:val="21"/>
          <w:szCs w:val="21"/>
          <w:lang w:val="en-US"/>
        </w:rPr>
      </w:pPr>
      <w:r w:rsidRPr="00504AE5">
        <w:rPr>
          <w:rFonts w:ascii="Consolas" w:hAnsi="Consolas"/>
          <w:color w:val="BBBEBF"/>
          <w:sz w:val="21"/>
          <w:szCs w:val="21"/>
          <w:lang w:val="en-US"/>
        </w:rPr>
        <w:t>JIKA trackScanTicks &gt;= 20:</w:t>
      </w:r>
    </w:p>
    <w:p w14:paraId="7432E38E" w14:textId="77777777" w:rsidR="00504AE5" w:rsidRPr="00504AE5" w:rsidRDefault="00504AE5" w:rsidP="00504AE5">
      <w:pPr>
        <w:shd w:val="clear" w:color="auto" w:fill="121314"/>
        <w:spacing w:line="285" w:lineRule="atLeast"/>
        <w:rPr>
          <w:rFonts w:ascii="Consolas" w:hAnsi="Consolas"/>
          <w:color w:val="BBBEBF"/>
          <w:sz w:val="21"/>
          <w:szCs w:val="21"/>
          <w:lang w:val="en-US"/>
        </w:rPr>
      </w:pPr>
      <w:r w:rsidRPr="00504AE5">
        <w:rPr>
          <w:rFonts w:ascii="Consolas" w:hAnsi="Consolas"/>
          <w:color w:val="BBBEBF"/>
          <w:sz w:val="21"/>
          <w:szCs w:val="21"/>
          <w:lang w:val="en-US"/>
        </w:rPr>
        <w:t xml:space="preserve">    trackingTarget = false   // Lepas lock</w:t>
      </w:r>
    </w:p>
    <w:p w14:paraId="5F50AF34" w14:textId="77777777" w:rsidR="00504AE5" w:rsidRPr="00504AE5" w:rsidRDefault="00504AE5" w:rsidP="00504AE5">
      <w:pPr>
        <w:shd w:val="clear" w:color="auto" w:fill="121314"/>
        <w:spacing w:line="285" w:lineRule="atLeast"/>
        <w:rPr>
          <w:rFonts w:ascii="Consolas" w:hAnsi="Consolas"/>
          <w:color w:val="BBBEBF"/>
          <w:sz w:val="21"/>
          <w:szCs w:val="21"/>
          <w:lang w:val="en-US"/>
        </w:rPr>
      </w:pPr>
      <w:r w:rsidRPr="00504AE5">
        <w:rPr>
          <w:rFonts w:ascii="Consolas" w:hAnsi="Consolas"/>
          <w:color w:val="BBBEBF"/>
          <w:sz w:val="21"/>
          <w:szCs w:val="21"/>
          <w:lang w:val="en-US"/>
        </w:rPr>
        <w:t xml:space="preserve">    trackScanTicks = 0       // Reset counter</w:t>
      </w:r>
    </w:p>
    <w:p w14:paraId="355E3808" w14:textId="3C6ABEDD" w:rsidR="00504AE5" w:rsidRPr="00AD0887" w:rsidRDefault="00504AE5" w:rsidP="009F5468">
      <w:pPr>
        <w:shd w:val="clear" w:color="auto" w:fill="121314"/>
        <w:spacing w:line="285" w:lineRule="atLeast"/>
        <w:rPr>
          <w:rFonts w:ascii="Consolas" w:hAnsi="Consolas"/>
          <w:color w:val="BBBEBF"/>
          <w:sz w:val="21"/>
          <w:szCs w:val="21"/>
          <w:lang w:val="en-US"/>
        </w:rPr>
      </w:pPr>
      <w:r w:rsidRPr="00504AE5">
        <w:rPr>
          <w:rFonts w:ascii="Consolas" w:hAnsi="Consolas"/>
          <w:color w:val="BBBEBF"/>
          <w:sz w:val="21"/>
          <w:szCs w:val="21"/>
          <w:lang w:val="en-US"/>
        </w:rPr>
        <w:t xml:space="preserve">    // Radar kembali ke sweep 360 penuh</w:t>
      </w:r>
      <w:r w:rsidR="009F5468">
        <w:rPr>
          <w:rFonts w:ascii="Consolas" w:hAnsi="Consolas"/>
          <w:color w:val="BBBEBF"/>
          <w:sz w:val="21"/>
          <w:szCs w:val="21"/>
          <w:lang w:val="en-US"/>
        </w:rPr>
        <w:br/>
      </w:r>
    </w:p>
    <w:p w14:paraId="39547AA6" w14:textId="3D1471FB" w:rsidR="00504AE5" w:rsidRDefault="00504AE5" w:rsidP="00C4174E">
      <w:pPr>
        <w:ind w:left="270" w:right="529"/>
        <w:jc w:val="both"/>
        <w:rPr>
          <w:sz w:val="24"/>
          <w:szCs w:val="32"/>
          <w:lang w:val="en-US"/>
        </w:rPr>
      </w:pPr>
      <w:r>
        <w:rPr>
          <w:sz w:val="24"/>
          <w:szCs w:val="32"/>
          <w:lang w:val="en-US"/>
        </w:rPr>
        <w:t>Simpel dan to the point. Jika lock gagal untuk mentrack</w:t>
      </w:r>
      <w:r w:rsidR="009F5468">
        <w:rPr>
          <w:sz w:val="24"/>
          <w:szCs w:val="32"/>
          <w:lang w:val="en-US"/>
        </w:rPr>
        <w:t xml:space="preserve"> lawan setelah 20 turn tick, maka melepas lock dan mulai melakuka 360 sweep untuk mencari lawan paling awal untuk di track.</w:t>
      </w:r>
    </w:p>
    <w:p w14:paraId="542ADB80" w14:textId="77777777" w:rsidR="009F5468" w:rsidRDefault="009F5468" w:rsidP="00C4174E">
      <w:pPr>
        <w:ind w:left="270" w:right="529"/>
        <w:jc w:val="both"/>
        <w:rPr>
          <w:sz w:val="24"/>
          <w:szCs w:val="32"/>
          <w:lang w:val="en-US"/>
        </w:rPr>
      </w:pPr>
    </w:p>
    <w:p w14:paraId="28ACF04B" w14:textId="77777777" w:rsidR="009F5468" w:rsidRDefault="009F5468" w:rsidP="00C4174E">
      <w:pPr>
        <w:ind w:left="270" w:right="529"/>
        <w:jc w:val="both"/>
        <w:rPr>
          <w:sz w:val="24"/>
          <w:szCs w:val="32"/>
          <w:lang w:val="en-US"/>
        </w:rPr>
      </w:pPr>
    </w:p>
    <w:p w14:paraId="3355671D" w14:textId="246C4484" w:rsidR="009F5468" w:rsidRPr="009F5468" w:rsidRDefault="009F5468" w:rsidP="00C4174E">
      <w:pPr>
        <w:ind w:left="270" w:right="529"/>
        <w:jc w:val="both"/>
        <w:rPr>
          <w:sz w:val="24"/>
          <w:szCs w:val="32"/>
          <w:lang w:val="en-US"/>
        </w:rPr>
      </w:pPr>
      <w:r>
        <w:rPr>
          <w:b/>
          <w:bCs/>
          <w:sz w:val="24"/>
          <w:szCs w:val="32"/>
          <w:lang w:val="en-US"/>
        </w:rPr>
        <w:t>FIRE</w:t>
      </w:r>
    </w:p>
    <w:p w14:paraId="6055C6B9"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jarak = DistanceTo(targetX, targetY)</w:t>
      </w:r>
    </w:p>
    <w:p w14:paraId="55B58444" w14:textId="77777777" w:rsidR="009F5468" w:rsidRPr="009F5468" w:rsidRDefault="009F5468" w:rsidP="009F5468">
      <w:pPr>
        <w:shd w:val="clear" w:color="auto" w:fill="121314"/>
        <w:spacing w:line="285" w:lineRule="atLeast"/>
        <w:rPr>
          <w:rFonts w:ascii="Consolas" w:hAnsi="Consolas"/>
          <w:color w:val="BBBEBF"/>
          <w:sz w:val="21"/>
          <w:szCs w:val="21"/>
          <w:lang w:val="en-US"/>
        </w:rPr>
      </w:pPr>
    </w:p>
    <w:p w14:paraId="2FA01579"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JIKA jarak &lt;= EffectiveFiringRange:</w:t>
      </w:r>
    </w:p>
    <w:p w14:paraId="2B648499"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 xml:space="preserve">    JIKA jarak &lt;= PointBlankRange:</w:t>
      </w:r>
    </w:p>
    <w:p w14:paraId="4A3F998E"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 xml:space="preserve">        Fire(3.0)   // Daya maksimum, musuh sangat dekat</w:t>
      </w:r>
    </w:p>
    <w:p w14:paraId="04F2AA5E"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lastRenderedPageBreak/>
        <w:t xml:space="preserve">    LAINNYA:</w:t>
      </w:r>
    </w:p>
    <w:p w14:paraId="6C7E7A17" w14:textId="713D2C70" w:rsidR="009F5468" w:rsidRPr="00AD0887"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 xml:space="preserve">        Fire(1.0)   // Daya hemat, musuh masih jauh</w:t>
      </w:r>
      <w:r>
        <w:rPr>
          <w:rFonts w:ascii="Consolas" w:hAnsi="Consolas"/>
          <w:color w:val="BBBEBF"/>
          <w:sz w:val="21"/>
          <w:szCs w:val="21"/>
          <w:lang w:val="en-US"/>
        </w:rPr>
        <w:br/>
      </w:r>
    </w:p>
    <w:p w14:paraId="05B83EA1" w14:textId="5513EB6B" w:rsidR="00936246" w:rsidRPr="009F5468" w:rsidRDefault="009F5468" w:rsidP="00936246">
      <w:pPr>
        <w:ind w:left="270" w:right="529"/>
        <w:jc w:val="both"/>
        <w:rPr>
          <w:b/>
          <w:bCs/>
          <w:sz w:val="28"/>
          <w:szCs w:val="36"/>
          <w:lang w:val="en-US"/>
        </w:rPr>
      </w:pPr>
      <w:r>
        <w:rPr>
          <w:sz w:val="24"/>
          <w:szCs w:val="32"/>
          <w:lang w:val="en-US"/>
        </w:rPr>
        <w:br/>
        <w:t>Sangat simple. Jika target lebih dekat atau berada di jarak point blank, gunakan fire 3.0 sebagai kaliber peluru. Diluar itu, gunakan 1.0 untuk menghemat peluru.</w:t>
      </w:r>
      <w:r>
        <w:rPr>
          <w:sz w:val="24"/>
          <w:szCs w:val="32"/>
          <w:lang w:val="en-US"/>
        </w:rPr>
        <w:br/>
      </w:r>
      <w:r>
        <w:rPr>
          <w:sz w:val="24"/>
          <w:szCs w:val="32"/>
          <w:lang w:val="en-US"/>
        </w:rPr>
        <w:br/>
      </w:r>
      <w:r w:rsidR="00936246">
        <w:rPr>
          <w:sz w:val="24"/>
          <w:szCs w:val="32"/>
          <w:lang w:val="en-US"/>
        </w:rPr>
        <w:t>Semua bagian firing ini bisa di customisasi ulang sesuai keinginan anggota Kelompok, dan membuka kemungkinan lebih banyak strategi lainnya.</w:t>
      </w:r>
      <w:r>
        <w:rPr>
          <w:sz w:val="24"/>
          <w:szCs w:val="32"/>
          <w:lang w:val="en-US"/>
        </w:rPr>
        <w:br/>
      </w:r>
      <w:r>
        <w:rPr>
          <w:sz w:val="24"/>
          <w:szCs w:val="32"/>
          <w:lang w:val="en-US"/>
        </w:rPr>
        <w:br/>
      </w:r>
      <w:r>
        <w:rPr>
          <w:b/>
          <w:bCs/>
          <w:sz w:val="28"/>
          <w:szCs w:val="36"/>
          <w:lang w:val="en-US"/>
        </w:rPr>
        <w:t>NOMA</w:t>
      </w:r>
      <w:r w:rsidR="00936246">
        <w:rPr>
          <w:b/>
          <w:bCs/>
          <w:sz w:val="28"/>
          <w:szCs w:val="36"/>
          <w:lang w:val="en-US"/>
        </w:rPr>
        <w:t>D</w:t>
      </w:r>
    </w:p>
    <w:p w14:paraId="6BD1EA8E" w14:textId="5B62EE3D" w:rsidR="009F5468" w:rsidRPr="009F5468" w:rsidRDefault="009F5468" w:rsidP="00C4174E">
      <w:pPr>
        <w:ind w:left="270" w:right="529"/>
        <w:jc w:val="both"/>
        <w:rPr>
          <w:b/>
          <w:bCs/>
          <w:sz w:val="24"/>
          <w:szCs w:val="32"/>
          <w:lang w:val="en-US"/>
        </w:rPr>
      </w:pPr>
      <w:r>
        <w:rPr>
          <w:sz w:val="24"/>
          <w:szCs w:val="32"/>
          <w:lang w:val="en-US"/>
        </w:rPr>
        <w:t>Nomad memiliki 2 Kode unik didalamnya, yaitu Waypoint, yang merupakan cara Gerak, dan Anti-Stuck untuk menhindari kemungkinan tersangkut</w:t>
      </w:r>
      <w:r>
        <w:rPr>
          <w:sz w:val="24"/>
          <w:szCs w:val="32"/>
          <w:lang w:val="en-US"/>
        </w:rPr>
        <w:br/>
      </w:r>
      <w:r>
        <w:rPr>
          <w:sz w:val="24"/>
          <w:szCs w:val="32"/>
          <w:lang w:val="en-US"/>
        </w:rPr>
        <w:br/>
      </w:r>
      <w:r>
        <w:rPr>
          <w:b/>
          <w:bCs/>
          <w:sz w:val="24"/>
          <w:szCs w:val="32"/>
          <w:lang w:val="en-US"/>
        </w:rPr>
        <w:t>WAYPOINT</w:t>
      </w:r>
    </w:p>
    <w:p w14:paraId="1C3146C8"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 Definisi 4 titik sudut</w:t>
      </w:r>
    </w:p>
    <w:p w14:paraId="297522C0"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waypointX[0] = inset;  waypointY[0] = inset          // kiri bawah</w:t>
      </w:r>
    </w:p>
    <w:p w14:paraId="0DC2ED28"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waypointX[1] = ArenaWidth - inset;  waypointY[1] = inset   // kanan bawah</w:t>
      </w:r>
    </w:p>
    <w:p w14:paraId="0A10BD00"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waypointX[2] = ArenaWidth - inset;  waypointY[2] = ArenaHeight - inset</w:t>
      </w:r>
    </w:p>
    <w:p w14:paraId="3F2F5595"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waypointX[3] = inset;  waypointY[3] = ArenaHeight - inset</w:t>
      </w:r>
    </w:p>
    <w:p w14:paraId="15F311E5" w14:textId="77777777" w:rsidR="009F5468" w:rsidRPr="009F5468" w:rsidRDefault="009F5468" w:rsidP="009F5468">
      <w:pPr>
        <w:shd w:val="clear" w:color="auto" w:fill="121314"/>
        <w:spacing w:line="285" w:lineRule="atLeast"/>
        <w:rPr>
          <w:rFonts w:ascii="Consolas" w:hAnsi="Consolas"/>
          <w:color w:val="BBBEBF"/>
          <w:sz w:val="21"/>
          <w:szCs w:val="21"/>
          <w:lang w:val="en-US"/>
        </w:rPr>
      </w:pPr>
    </w:p>
    <w:p w14:paraId="29022CB9"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 Navigasi tiap tick</w:t>
      </w:r>
    </w:p>
    <w:p w14:paraId="537A8754"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if (DistanceTo(nextX, nextY) &lt; 45)</w:t>
      </w:r>
    </w:p>
    <w:p w14:paraId="1EA67E5B"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 xml:space="preserve">    currentWaypointIndex = (currentWaypointIndex + 1) % 4  // ganti tujuan</w:t>
      </w:r>
    </w:p>
    <w:p w14:paraId="744A1E8E" w14:textId="77777777" w:rsidR="009F5468" w:rsidRPr="009F5468" w:rsidRDefault="009F5468" w:rsidP="009F5468">
      <w:pPr>
        <w:shd w:val="clear" w:color="auto" w:fill="121314"/>
        <w:spacing w:line="285" w:lineRule="atLeast"/>
        <w:rPr>
          <w:rFonts w:ascii="Consolas" w:hAnsi="Consolas"/>
          <w:color w:val="BBBEBF"/>
          <w:sz w:val="21"/>
          <w:szCs w:val="21"/>
          <w:lang w:val="en-US"/>
        </w:rPr>
      </w:pPr>
    </w:p>
    <w:p w14:paraId="5A8321F3"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SetTurnLeft(steeringBearing)   // hadap ke waypoint</w:t>
      </w:r>
    </w:p>
    <w:p w14:paraId="73BA448F"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SetForward(115)                // maju terus</w:t>
      </w:r>
    </w:p>
    <w:p w14:paraId="4BE5279F" w14:textId="352E0DBF" w:rsidR="009F5468" w:rsidRPr="00AD0887"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Go()                           // semua jalan serentak</w:t>
      </w:r>
    </w:p>
    <w:p w14:paraId="552D972E" w14:textId="77777777" w:rsidR="009F5468" w:rsidRDefault="009F5468" w:rsidP="00C4174E">
      <w:pPr>
        <w:ind w:left="270" w:right="529"/>
        <w:jc w:val="both"/>
        <w:rPr>
          <w:sz w:val="24"/>
          <w:szCs w:val="32"/>
          <w:lang w:val="en-US"/>
        </w:rPr>
      </w:pPr>
    </w:p>
    <w:p w14:paraId="13126AD0" w14:textId="3C73D0F4" w:rsidR="009F5468" w:rsidRPr="009F5468" w:rsidRDefault="009F5468" w:rsidP="00C4174E">
      <w:pPr>
        <w:ind w:left="270" w:right="529"/>
        <w:jc w:val="both"/>
        <w:rPr>
          <w:b/>
          <w:bCs/>
          <w:sz w:val="24"/>
          <w:szCs w:val="32"/>
          <w:lang w:val="en-US"/>
        </w:rPr>
      </w:pPr>
      <w:r>
        <w:rPr>
          <w:sz w:val="24"/>
          <w:szCs w:val="32"/>
          <w:lang w:val="en-US"/>
        </w:rPr>
        <w:t xml:space="preserve">Waypoint dari masing masing bagian menunjukkan “Kemana” Lokasi arah jalan dari Nomad selanjutnya, dan apapun halangannya, coba ke arah tersebut terlebih dahulu. Layaknya Graf atau Sirkuit. Navigasinya teramat simple, dimana hanya menggunakan cek apakah distance atau </w:t>
      </w:r>
      <w:r>
        <w:rPr>
          <w:sz w:val="24"/>
          <w:szCs w:val="32"/>
          <w:lang w:val="en-US"/>
        </w:rPr>
        <w:lastRenderedPageBreak/>
        <w:t>jaraknya sudah tercapai atau belum. Jika jarak sudah tercapai atau sudah berjalan cukup lama, Nomad akan mengganti tujuan ke Waypoint selanjutnya.</w:t>
      </w:r>
      <w:r>
        <w:rPr>
          <w:sz w:val="24"/>
          <w:szCs w:val="32"/>
          <w:lang w:val="en-US"/>
        </w:rPr>
        <w:br/>
      </w:r>
      <w:r>
        <w:rPr>
          <w:sz w:val="24"/>
          <w:szCs w:val="32"/>
          <w:lang w:val="en-US"/>
        </w:rPr>
        <w:br/>
      </w:r>
      <w:r>
        <w:rPr>
          <w:b/>
          <w:bCs/>
          <w:sz w:val="24"/>
          <w:szCs w:val="32"/>
          <w:lang w:val="en-US"/>
        </w:rPr>
        <w:t>ANTI-STUCK</w:t>
      </w:r>
    </w:p>
    <w:p w14:paraId="4223F0BD"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if (stuckTicks &gt; 5):</w:t>
      </w:r>
    </w:p>
    <w:p w14:paraId="77D7632A" w14:textId="77777777" w:rsidR="009F5468" w:rsidRPr="009F5468" w:rsidRDefault="009F5468" w:rsidP="009F5468">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 xml:space="preserve">    SetTurnLeft(90)    // belok paksa</w:t>
      </w:r>
    </w:p>
    <w:p w14:paraId="1D0440AA" w14:textId="6E79C2BA" w:rsidR="009F5468" w:rsidRPr="00AD0887" w:rsidRDefault="009F5468" w:rsidP="000C044B">
      <w:pPr>
        <w:shd w:val="clear" w:color="auto" w:fill="121314"/>
        <w:spacing w:line="285" w:lineRule="atLeast"/>
        <w:rPr>
          <w:rFonts w:ascii="Consolas" w:hAnsi="Consolas"/>
          <w:color w:val="BBBEBF"/>
          <w:sz w:val="21"/>
          <w:szCs w:val="21"/>
          <w:lang w:val="en-US"/>
        </w:rPr>
      </w:pPr>
      <w:r w:rsidRPr="009F5468">
        <w:rPr>
          <w:rFonts w:ascii="Consolas" w:hAnsi="Consolas"/>
          <w:color w:val="BBBEBF"/>
          <w:sz w:val="21"/>
          <w:szCs w:val="21"/>
          <w:lang w:val="en-US"/>
        </w:rPr>
        <w:t xml:space="preserve">    SetForward(80)     // dorong keluar</w:t>
      </w:r>
    </w:p>
    <w:p w14:paraId="09F86C50" w14:textId="56824CE4" w:rsidR="00663E9A" w:rsidRDefault="009F5468" w:rsidP="00C4174E">
      <w:pPr>
        <w:ind w:left="270" w:right="529"/>
        <w:jc w:val="both"/>
        <w:rPr>
          <w:sz w:val="24"/>
          <w:szCs w:val="32"/>
          <w:lang w:val="en-US"/>
        </w:rPr>
      </w:pPr>
      <w:r>
        <w:rPr>
          <w:sz w:val="24"/>
          <w:szCs w:val="32"/>
          <w:lang w:val="en-US"/>
        </w:rPr>
        <w:t>Juga simple. JIKA Nomad tidak berjalan atau tidak bergerak lebih dari 0.1 speed selama lebih dari beberapa tick, Nomad akan belok lalu berjalan lurus.</w:t>
      </w:r>
      <w:r w:rsidR="00663E9A">
        <w:rPr>
          <w:sz w:val="24"/>
          <w:szCs w:val="32"/>
          <w:lang w:val="en-US"/>
        </w:rPr>
        <w:t xml:space="preserve"> Kurang lebih hanya belok arah dan melanjutkan jalan ke waypoint sebelum pindah arah.</w:t>
      </w:r>
      <w:r w:rsidR="00663E9A">
        <w:rPr>
          <w:sz w:val="24"/>
          <w:szCs w:val="32"/>
          <w:lang w:val="en-US"/>
        </w:rPr>
        <w:br/>
      </w:r>
      <w:r w:rsidR="00663E9A">
        <w:rPr>
          <w:sz w:val="24"/>
          <w:szCs w:val="32"/>
          <w:lang w:val="en-US"/>
        </w:rPr>
        <w:br/>
      </w:r>
      <w:r w:rsidR="00663E9A" w:rsidRPr="00663E9A">
        <w:rPr>
          <w:b/>
          <w:bCs/>
          <w:sz w:val="24"/>
          <w:szCs w:val="32"/>
          <w:lang w:val="en-US"/>
        </w:rPr>
        <w:t>KEUNTUNGAN</w:t>
      </w:r>
      <w:r w:rsidR="00663E9A">
        <w:rPr>
          <w:sz w:val="24"/>
          <w:szCs w:val="32"/>
          <w:lang w:val="en-US"/>
        </w:rPr>
        <w:t>: Sistem teramat simple, menggunakan AimBot paling efektif, strategi simple yang efektif dan cukup Tangguh dalam menangani beberapa bot sampel</w:t>
      </w:r>
      <w:r w:rsidR="00663E9A">
        <w:rPr>
          <w:sz w:val="24"/>
          <w:szCs w:val="32"/>
          <w:lang w:val="en-US"/>
        </w:rPr>
        <w:br/>
      </w:r>
      <w:r w:rsidR="00663E9A">
        <w:rPr>
          <w:sz w:val="24"/>
          <w:szCs w:val="32"/>
          <w:lang w:val="en-US"/>
        </w:rPr>
        <w:br/>
      </w:r>
      <w:r w:rsidR="00663E9A" w:rsidRPr="00663E9A">
        <w:rPr>
          <w:b/>
          <w:bCs/>
          <w:sz w:val="24"/>
          <w:szCs w:val="32"/>
          <w:lang w:val="en-US"/>
        </w:rPr>
        <w:t>KERUGIAN</w:t>
      </w:r>
      <w:r w:rsidR="00663E9A">
        <w:rPr>
          <w:sz w:val="24"/>
          <w:szCs w:val="32"/>
          <w:lang w:val="en-US"/>
        </w:rPr>
        <w:t>: Gerakan Monoton, Sistem yang simple mudah ditebak, cukup self-destructive karena sering terhit tembok atau tidak sengaja menabrak tank musuh</w:t>
      </w:r>
      <w:r w:rsidR="00663E9A">
        <w:rPr>
          <w:sz w:val="24"/>
          <w:szCs w:val="32"/>
          <w:lang w:val="en-US"/>
        </w:rPr>
        <w:br/>
      </w:r>
      <w:r w:rsidR="00663E9A">
        <w:rPr>
          <w:sz w:val="24"/>
          <w:szCs w:val="32"/>
          <w:lang w:val="en-US"/>
        </w:rPr>
        <w:br/>
        <w:t xml:space="preserve">NOTE : Tanpa alasan tertentu, firerate dari Nomad bisa terbilang sangat cepat. Dan Nomad bisa bergerak </w:t>
      </w:r>
      <w:r w:rsidR="00093DF5">
        <w:rPr>
          <w:sz w:val="24"/>
          <w:szCs w:val="32"/>
          <w:lang w:val="en-US"/>
        </w:rPr>
        <w:t>seperti tidak mengikuti waypoint</w:t>
      </w:r>
      <w:r w:rsidR="00663E9A">
        <w:rPr>
          <w:sz w:val="24"/>
          <w:szCs w:val="32"/>
          <w:lang w:val="en-US"/>
        </w:rPr>
        <w:t xml:space="preserve"> </w:t>
      </w:r>
      <w:r w:rsidR="00093DF5">
        <w:rPr>
          <w:sz w:val="24"/>
          <w:szCs w:val="32"/>
          <w:lang w:val="en-US"/>
        </w:rPr>
        <w:t>karena nomad</w:t>
      </w:r>
      <w:r w:rsidR="00663E9A">
        <w:rPr>
          <w:sz w:val="24"/>
          <w:szCs w:val="32"/>
          <w:lang w:val="en-US"/>
        </w:rPr>
        <w:t xml:space="preserve"> hanya mengikuti Waypoint </w:t>
      </w:r>
      <w:r w:rsidR="00093DF5">
        <w:rPr>
          <w:sz w:val="24"/>
          <w:szCs w:val="32"/>
          <w:lang w:val="en-US"/>
        </w:rPr>
        <w:t>yang terakhir dia lewati di round sebelumnya.</w:t>
      </w:r>
    </w:p>
    <w:p w14:paraId="6C13A689" w14:textId="77777777" w:rsidR="00663E9A" w:rsidRDefault="00663E9A" w:rsidP="00C4174E">
      <w:pPr>
        <w:ind w:left="270" w:right="529"/>
        <w:jc w:val="both"/>
        <w:rPr>
          <w:sz w:val="24"/>
          <w:szCs w:val="32"/>
          <w:lang w:val="en-US"/>
        </w:rPr>
      </w:pPr>
    </w:p>
    <w:p w14:paraId="26D8A99E" w14:textId="77777777" w:rsidR="00663E9A" w:rsidRDefault="00663E9A" w:rsidP="00C4174E">
      <w:pPr>
        <w:ind w:left="270" w:right="529"/>
        <w:jc w:val="both"/>
        <w:rPr>
          <w:sz w:val="24"/>
          <w:szCs w:val="32"/>
          <w:lang w:val="en-US"/>
        </w:rPr>
      </w:pPr>
    </w:p>
    <w:p w14:paraId="6D106B4F" w14:textId="77777777" w:rsidR="00663E9A" w:rsidRDefault="00663E9A" w:rsidP="00C4174E">
      <w:pPr>
        <w:ind w:left="270" w:right="529"/>
        <w:jc w:val="both"/>
        <w:rPr>
          <w:sz w:val="24"/>
          <w:szCs w:val="32"/>
          <w:lang w:val="en-US"/>
        </w:rPr>
      </w:pPr>
    </w:p>
    <w:p w14:paraId="2C51028B" w14:textId="77777777" w:rsidR="000C044B" w:rsidRDefault="000C044B" w:rsidP="00C4174E">
      <w:pPr>
        <w:ind w:left="270" w:right="529"/>
        <w:jc w:val="both"/>
        <w:rPr>
          <w:b/>
          <w:bCs/>
          <w:sz w:val="24"/>
          <w:szCs w:val="32"/>
          <w:lang w:val="en-US"/>
        </w:rPr>
      </w:pPr>
      <w:r>
        <w:rPr>
          <w:b/>
          <w:bCs/>
          <w:sz w:val="28"/>
          <w:szCs w:val="36"/>
          <w:lang w:val="en-US"/>
        </w:rPr>
        <w:t>GUSTAV</w:t>
      </w:r>
      <w:r w:rsidR="00663E9A">
        <w:rPr>
          <w:sz w:val="24"/>
          <w:szCs w:val="32"/>
          <w:lang w:val="en-US"/>
        </w:rPr>
        <w:br/>
      </w:r>
      <w:r>
        <w:rPr>
          <w:sz w:val="24"/>
          <w:szCs w:val="32"/>
          <w:lang w:val="en-US"/>
        </w:rPr>
        <w:t>Gustav memiliki 2 Kode unik didalamnya, Navigation yang merupakan cara Gerak, dan Anti-Stuck</w:t>
      </w:r>
      <w:r>
        <w:rPr>
          <w:sz w:val="24"/>
          <w:szCs w:val="32"/>
          <w:lang w:val="en-US"/>
        </w:rPr>
        <w:br/>
      </w:r>
      <w:r>
        <w:rPr>
          <w:sz w:val="24"/>
          <w:szCs w:val="32"/>
          <w:lang w:val="en-US"/>
        </w:rPr>
        <w:br/>
      </w:r>
      <w:r>
        <w:rPr>
          <w:b/>
          <w:bCs/>
          <w:sz w:val="24"/>
          <w:szCs w:val="32"/>
          <w:lang w:val="en-US"/>
        </w:rPr>
        <w:t>NAVIGATION</w:t>
      </w:r>
    </w:p>
    <w:p w14:paraId="11AA719A" w14:textId="10106A47" w:rsidR="009F5468" w:rsidRDefault="000C044B" w:rsidP="00C4174E">
      <w:pPr>
        <w:ind w:left="270" w:right="529"/>
        <w:jc w:val="both"/>
        <w:rPr>
          <w:sz w:val="24"/>
          <w:szCs w:val="32"/>
          <w:lang w:val="en-US"/>
        </w:rPr>
      </w:pPr>
      <w:r>
        <w:rPr>
          <w:sz w:val="24"/>
          <w:szCs w:val="32"/>
          <w:lang w:val="en-US"/>
        </w:rPr>
        <w:t>Gustav berjalan dalam “Rel tak terlihat” berukuran 55% dari ukuran arena, 600x800 Height:Width, dan melakukan putaran disitu dengan putaran arah jarum jam selamanya, selagi tidak ada penghalang. Jika ada, dia akan membuat arah rel baru dan menavigasi jalur tersebut.</w:t>
      </w:r>
      <w:r w:rsidR="00982D5C">
        <w:rPr>
          <w:sz w:val="24"/>
          <w:szCs w:val="32"/>
          <w:lang w:val="en-US"/>
        </w:rPr>
        <w:br/>
      </w:r>
      <w:r w:rsidR="00982D5C">
        <w:rPr>
          <w:sz w:val="24"/>
          <w:szCs w:val="32"/>
          <w:lang w:val="en-US"/>
        </w:rPr>
        <w:br/>
        <w:t xml:space="preserve">Putaran dilakukan dengan mengambil “sisi” dan melakukan satu Gerakan penuh sisi, yaitu maju untuk beberapa saat, kemudian melakukan belok ke arah kanan. Hal ini diulangi  berkali kali tanpa </w:t>
      </w:r>
      <w:r w:rsidR="00982D5C">
        <w:rPr>
          <w:sz w:val="24"/>
          <w:szCs w:val="32"/>
          <w:lang w:val="en-US"/>
        </w:rPr>
        <w:lastRenderedPageBreak/>
        <w:t>batas waktu atau jika Anti Stuck tiba tiba Aktif.</w:t>
      </w:r>
      <w:r>
        <w:rPr>
          <w:sz w:val="24"/>
          <w:szCs w:val="32"/>
          <w:lang w:val="en-US"/>
        </w:rPr>
        <w:br/>
      </w:r>
    </w:p>
    <w:p w14:paraId="746FA4C2"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 Hitung zona patroli</w:t>
      </w:r>
    </w:p>
    <w:p w14:paraId="7A10936B"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moveAmountWidth  = ArenaWidth  * 0.55</w:t>
      </w:r>
    </w:p>
    <w:p w14:paraId="68F47444"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moveAmountHeight = ArenaHeight * 0.55</w:t>
      </w:r>
    </w:p>
    <w:p w14:paraId="051D5369" w14:textId="77777777" w:rsidR="000C044B" w:rsidRPr="000C044B" w:rsidRDefault="000C044B" w:rsidP="000C044B">
      <w:pPr>
        <w:shd w:val="clear" w:color="auto" w:fill="121314"/>
        <w:spacing w:line="285" w:lineRule="atLeast"/>
        <w:rPr>
          <w:rFonts w:ascii="Consolas" w:hAnsi="Consolas"/>
          <w:color w:val="BBBEBF"/>
          <w:sz w:val="21"/>
          <w:szCs w:val="21"/>
          <w:lang w:val="en-US"/>
        </w:rPr>
      </w:pPr>
    </w:p>
    <w:p w14:paraId="51159C8A"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 Cari sisi terdekat, gerak ke sana</w:t>
      </w:r>
    </w:p>
    <w:p w14:paraId="45233938"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TurnRight(...)</w:t>
      </w:r>
    </w:p>
    <w:p w14:paraId="7356E013"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Forward(distToNearestSide)</w:t>
      </w:r>
    </w:p>
    <w:p w14:paraId="66DF24B9" w14:textId="77777777" w:rsidR="000C044B" w:rsidRPr="000C044B" w:rsidRDefault="000C044B" w:rsidP="000C044B">
      <w:pPr>
        <w:shd w:val="clear" w:color="auto" w:fill="121314"/>
        <w:spacing w:line="285" w:lineRule="atLeast"/>
        <w:rPr>
          <w:rFonts w:ascii="Consolas" w:hAnsi="Consolas"/>
          <w:color w:val="BBBEBF"/>
          <w:sz w:val="21"/>
          <w:szCs w:val="21"/>
          <w:lang w:val="en-US"/>
        </w:rPr>
      </w:pPr>
    </w:p>
    <w:p w14:paraId="1990B5BC"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 Patroli selamanya</w:t>
      </w:r>
    </w:p>
    <w:p w14:paraId="5F98AFAF"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LOOP:</w:t>
      </w:r>
    </w:p>
    <w:p w14:paraId="7F98A3DD"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 xml:space="preserve">    SetForward(targetDistance)   // maju satu sisi</w:t>
      </w:r>
    </w:p>
    <w:p w14:paraId="1DD34694"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 xml:space="preserve">    TurnRight(90)                // belok ke sisi berikutnya</w:t>
      </w:r>
    </w:p>
    <w:p w14:paraId="4D4767D1" w14:textId="7CA66607" w:rsidR="000C044B" w:rsidRDefault="000C044B" w:rsidP="0026579D">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 xml:space="preserve">    currentSide = (currentSide + 1) % 4</w:t>
      </w:r>
    </w:p>
    <w:p w14:paraId="5DE6A5B3" w14:textId="77777777" w:rsidR="000C044B" w:rsidRDefault="000C044B" w:rsidP="00C4174E">
      <w:pPr>
        <w:ind w:left="270" w:right="529"/>
        <w:jc w:val="both"/>
        <w:rPr>
          <w:sz w:val="24"/>
          <w:szCs w:val="32"/>
          <w:lang w:val="en-US"/>
        </w:rPr>
      </w:pPr>
    </w:p>
    <w:p w14:paraId="38352631" w14:textId="77777777" w:rsidR="000C044B" w:rsidRDefault="000C044B" w:rsidP="00C4174E">
      <w:pPr>
        <w:ind w:left="270" w:right="529"/>
        <w:jc w:val="both"/>
        <w:rPr>
          <w:sz w:val="24"/>
          <w:szCs w:val="32"/>
          <w:lang w:val="en-US"/>
        </w:rPr>
      </w:pPr>
    </w:p>
    <w:p w14:paraId="2908AE12" w14:textId="74F869AE" w:rsidR="000C044B" w:rsidRDefault="000C044B" w:rsidP="00C4174E">
      <w:pPr>
        <w:ind w:left="270" w:right="529"/>
        <w:jc w:val="both"/>
        <w:rPr>
          <w:b/>
          <w:bCs/>
          <w:sz w:val="24"/>
          <w:szCs w:val="32"/>
          <w:lang w:val="en-US"/>
        </w:rPr>
      </w:pPr>
      <w:r>
        <w:rPr>
          <w:b/>
          <w:bCs/>
          <w:sz w:val="24"/>
          <w:szCs w:val="32"/>
          <w:lang w:val="en-US"/>
        </w:rPr>
        <w:t>ANTI-STUCK</w:t>
      </w:r>
    </w:p>
    <w:p w14:paraId="580F137F" w14:textId="4EF8D1E1" w:rsidR="000C044B" w:rsidRDefault="000C044B" w:rsidP="00C4174E">
      <w:pPr>
        <w:ind w:left="270" w:right="529"/>
        <w:jc w:val="both"/>
        <w:rPr>
          <w:sz w:val="24"/>
          <w:szCs w:val="32"/>
          <w:lang w:val="en-US"/>
        </w:rPr>
      </w:pPr>
      <w:r>
        <w:rPr>
          <w:sz w:val="24"/>
          <w:szCs w:val="32"/>
          <w:lang w:val="en-US"/>
        </w:rPr>
        <w:t>Walaupun memiliki nama yang sama, Sistem anti stuck milik Gustav berbeda jauh.</w:t>
      </w:r>
      <w:r>
        <w:rPr>
          <w:sz w:val="24"/>
          <w:szCs w:val="32"/>
          <w:lang w:val="en-US"/>
        </w:rPr>
        <w:br/>
      </w:r>
    </w:p>
    <w:p w14:paraId="1CCC1800"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 Pantau kecepatan tiap tick</w:t>
      </w:r>
    </w:p>
    <w:p w14:paraId="5CC176CA"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if (Math.Abs(Speed) &lt; 0.1)</w:t>
      </w:r>
    </w:p>
    <w:p w14:paraId="04F70578"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 xml:space="preserve">    stuckTicks++</w:t>
      </w:r>
    </w:p>
    <w:p w14:paraId="13997728"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else</w:t>
      </w:r>
    </w:p>
    <w:p w14:paraId="017CF39B"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 xml:space="preserve">    stuckTicks = 0</w:t>
      </w:r>
    </w:p>
    <w:p w14:paraId="319A2C05" w14:textId="77777777" w:rsidR="000C044B" w:rsidRPr="000C044B" w:rsidRDefault="000C044B" w:rsidP="000C044B">
      <w:pPr>
        <w:shd w:val="clear" w:color="auto" w:fill="121314"/>
        <w:spacing w:line="285" w:lineRule="atLeast"/>
        <w:rPr>
          <w:rFonts w:ascii="Consolas" w:hAnsi="Consolas"/>
          <w:color w:val="BBBEBF"/>
          <w:sz w:val="21"/>
          <w:szCs w:val="21"/>
          <w:lang w:val="en-US"/>
        </w:rPr>
      </w:pPr>
    </w:p>
    <w:p w14:paraId="029783D4"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 Kalau stuck terlalu lama, mundur</w:t>
      </w:r>
    </w:p>
    <w:p w14:paraId="09A909FD"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if (stuckTicks &gt; 5):</w:t>
      </w:r>
    </w:p>
    <w:p w14:paraId="34F0DFF4" w14:textId="77777777" w:rsidR="000C044B" w:rsidRPr="000C044B"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 xml:space="preserve">    Back(60)     // mundur paksa</w:t>
      </w:r>
    </w:p>
    <w:p w14:paraId="17CC6CD6" w14:textId="77777777" w:rsidR="000C044B" w:rsidRPr="00AD0887" w:rsidRDefault="000C044B" w:rsidP="000C044B">
      <w:pPr>
        <w:shd w:val="clear" w:color="auto" w:fill="121314"/>
        <w:spacing w:line="285" w:lineRule="atLeast"/>
        <w:rPr>
          <w:rFonts w:ascii="Consolas" w:hAnsi="Consolas"/>
          <w:color w:val="BBBEBF"/>
          <w:sz w:val="21"/>
          <w:szCs w:val="21"/>
          <w:lang w:val="en-US"/>
        </w:rPr>
      </w:pPr>
      <w:r w:rsidRPr="000C044B">
        <w:rPr>
          <w:rFonts w:ascii="Consolas" w:hAnsi="Consolas"/>
          <w:color w:val="BBBEBF"/>
          <w:sz w:val="21"/>
          <w:szCs w:val="21"/>
          <w:lang w:val="en-US"/>
        </w:rPr>
        <w:t xml:space="preserve">    break        // anggap sisi ini selesai</w:t>
      </w:r>
    </w:p>
    <w:p w14:paraId="146FB6FF" w14:textId="77777777" w:rsidR="000C044B" w:rsidRPr="000C044B" w:rsidRDefault="000C044B" w:rsidP="00C4174E">
      <w:pPr>
        <w:ind w:left="270" w:right="529"/>
        <w:jc w:val="both"/>
        <w:rPr>
          <w:sz w:val="24"/>
          <w:szCs w:val="32"/>
          <w:lang w:val="en-US"/>
        </w:rPr>
      </w:pPr>
    </w:p>
    <w:p w14:paraId="4D5E3CF2" w14:textId="67A0E280" w:rsidR="009F5468" w:rsidRPr="00504AE5" w:rsidRDefault="000C044B" w:rsidP="00C4174E">
      <w:pPr>
        <w:ind w:left="270" w:right="529"/>
        <w:jc w:val="both"/>
        <w:rPr>
          <w:sz w:val="24"/>
          <w:szCs w:val="32"/>
          <w:lang w:val="en-US"/>
        </w:rPr>
      </w:pPr>
      <w:r>
        <w:rPr>
          <w:sz w:val="24"/>
          <w:szCs w:val="32"/>
          <w:lang w:val="en-US"/>
        </w:rPr>
        <w:t>Memiliki causalitas yang sama dengan Nomad, jika speed berada di 0 untuk terlalu lama, maka Gustav akan mencoba untuk melakukan Anti Stuck. Hal yang berbeda adalah, Gustav hanya mundur paksa dan menganggap bahwa salah satu sisi putarannya selesai dan berpindah ke sisi lainnya</w:t>
      </w:r>
      <w:r>
        <w:rPr>
          <w:sz w:val="24"/>
          <w:szCs w:val="32"/>
          <w:lang w:val="en-US"/>
        </w:rPr>
        <w:br/>
      </w:r>
      <w:r>
        <w:rPr>
          <w:sz w:val="24"/>
          <w:szCs w:val="32"/>
          <w:lang w:val="en-US"/>
        </w:rPr>
        <w:br/>
        <w:t xml:space="preserve">Contoh, jika Gustav tersangkut di Sisi 3, maka Gustav akan mundur, </w:t>
      </w:r>
      <w:r>
        <w:rPr>
          <w:sz w:val="24"/>
          <w:szCs w:val="32"/>
          <w:lang w:val="en-US"/>
        </w:rPr>
        <w:lastRenderedPageBreak/>
        <w:t>lalu menganggap Sisi 3 sudah dilalui, dan mulai melakukan Gerakan untuk sisi 4.</w:t>
      </w:r>
    </w:p>
    <w:p w14:paraId="09EA6523" w14:textId="046CB966" w:rsidR="00BA51DA" w:rsidRDefault="00BA51DA" w:rsidP="00C4174E">
      <w:pPr>
        <w:ind w:left="270" w:right="529"/>
        <w:jc w:val="both"/>
        <w:rPr>
          <w:spacing w:val="-5"/>
        </w:rPr>
      </w:pPr>
    </w:p>
    <w:p w14:paraId="4B811C13" w14:textId="643CCEF7" w:rsidR="00BA51DA" w:rsidRDefault="00982D5C" w:rsidP="00C4174E">
      <w:pPr>
        <w:ind w:left="270" w:right="529"/>
        <w:jc w:val="both"/>
        <w:rPr>
          <w:sz w:val="24"/>
          <w:szCs w:val="32"/>
          <w:lang w:val="en-US"/>
        </w:rPr>
      </w:pPr>
      <w:r w:rsidRPr="00663E9A">
        <w:rPr>
          <w:b/>
          <w:bCs/>
          <w:sz w:val="24"/>
          <w:szCs w:val="32"/>
          <w:lang w:val="en-US"/>
        </w:rPr>
        <w:t>KEUNTUNGAN</w:t>
      </w:r>
      <w:r>
        <w:rPr>
          <w:sz w:val="24"/>
          <w:szCs w:val="32"/>
          <w:lang w:val="en-US"/>
        </w:rPr>
        <w:t>: Sistem memiliki potensial tinggi untuk membuat kewalahan musuh. Jika berada di daerah tanpa tembok atau berhasil mendapat daerah Tengah, hamp</w:t>
      </w:r>
      <w:r w:rsidR="00D626A4">
        <w:rPr>
          <w:sz w:val="24"/>
          <w:szCs w:val="32"/>
          <w:lang w:val="en-US"/>
        </w:rPr>
        <w:t>i</w:t>
      </w:r>
      <w:r>
        <w:rPr>
          <w:sz w:val="24"/>
          <w:szCs w:val="32"/>
          <w:lang w:val="en-US"/>
        </w:rPr>
        <w:t>r sulit diganggu gugat karena cara Gerak yang teratur.</w:t>
      </w:r>
      <w:r>
        <w:rPr>
          <w:sz w:val="24"/>
          <w:szCs w:val="32"/>
          <w:lang w:val="en-US"/>
        </w:rPr>
        <w:br/>
      </w:r>
      <w:r>
        <w:rPr>
          <w:sz w:val="24"/>
          <w:szCs w:val="32"/>
          <w:lang w:val="en-US"/>
        </w:rPr>
        <w:br/>
      </w:r>
      <w:r w:rsidRPr="00663E9A">
        <w:rPr>
          <w:b/>
          <w:bCs/>
          <w:sz w:val="24"/>
          <w:szCs w:val="32"/>
          <w:lang w:val="en-US"/>
        </w:rPr>
        <w:t>KERUGIAN</w:t>
      </w:r>
      <w:r>
        <w:rPr>
          <w:sz w:val="24"/>
          <w:szCs w:val="32"/>
          <w:lang w:val="en-US"/>
        </w:rPr>
        <w:t>: Gerakan Monoton, tidak konsisten jika spawn terlalu dekat dengan tembok, system AimBot terhambat karena lebih banyaknya kalkulasi dalam Bot.</w:t>
      </w:r>
      <w:r>
        <w:rPr>
          <w:sz w:val="24"/>
          <w:szCs w:val="32"/>
          <w:lang w:val="en-US"/>
        </w:rPr>
        <w:br/>
      </w:r>
      <w:r>
        <w:rPr>
          <w:sz w:val="24"/>
          <w:szCs w:val="32"/>
          <w:lang w:val="en-US"/>
        </w:rPr>
        <w:br/>
        <w:t>NOTE : Jika Chassis atau Body tersangkut ke wall saat Anti Stuck Aktif, maka bot akan berjalan mundur tanpa henti dan mengskip beberapa sisi berkali-kali</w:t>
      </w:r>
    </w:p>
    <w:p w14:paraId="7516CAB8" w14:textId="77777777" w:rsidR="008C3C9E" w:rsidRDefault="008C3C9E" w:rsidP="00C4174E">
      <w:pPr>
        <w:ind w:left="270" w:right="529"/>
        <w:jc w:val="both"/>
        <w:rPr>
          <w:spacing w:val="-5"/>
        </w:rPr>
      </w:pPr>
    </w:p>
    <w:p w14:paraId="685105F5" w14:textId="77777777" w:rsidR="00BA51DA" w:rsidRDefault="00BA51DA" w:rsidP="00C4174E">
      <w:pPr>
        <w:ind w:left="270" w:right="529"/>
        <w:jc w:val="both"/>
        <w:rPr>
          <w:spacing w:val="-5"/>
        </w:rPr>
      </w:pPr>
    </w:p>
    <w:p w14:paraId="4CF31516" w14:textId="77777777" w:rsidR="00BA51DA" w:rsidRDefault="00BA51DA" w:rsidP="00C4174E">
      <w:pPr>
        <w:ind w:left="270" w:right="529"/>
        <w:jc w:val="both"/>
        <w:rPr>
          <w:spacing w:val="-5"/>
        </w:rPr>
      </w:pPr>
    </w:p>
    <w:p w14:paraId="78E17824" w14:textId="6B738440" w:rsidR="008C3C9E" w:rsidRDefault="008C3C9E" w:rsidP="008C3C9E">
      <w:pPr>
        <w:ind w:left="270" w:right="529"/>
        <w:jc w:val="both"/>
        <w:rPr>
          <w:b/>
          <w:bCs/>
          <w:sz w:val="24"/>
          <w:szCs w:val="32"/>
          <w:lang w:val="en-US"/>
        </w:rPr>
      </w:pPr>
      <w:r>
        <w:rPr>
          <w:b/>
          <w:bCs/>
          <w:sz w:val="28"/>
          <w:szCs w:val="36"/>
          <w:lang w:val="en-US"/>
        </w:rPr>
        <w:t>TINMAN</w:t>
      </w:r>
      <w:r>
        <w:rPr>
          <w:sz w:val="24"/>
          <w:szCs w:val="32"/>
          <w:lang w:val="en-US"/>
        </w:rPr>
        <w:br/>
        <w:t>Tinman memiliki 4 kode unik didalamnya, Navigation yang merupakan cara Gerak, Melee Pocket, Wall Avoidance dan Hit Reaction</w:t>
      </w:r>
      <w:r>
        <w:rPr>
          <w:sz w:val="24"/>
          <w:szCs w:val="32"/>
          <w:lang w:val="en-US"/>
        </w:rPr>
        <w:br/>
      </w:r>
      <w:r>
        <w:rPr>
          <w:sz w:val="24"/>
          <w:szCs w:val="32"/>
          <w:lang w:val="en-US"/>
        </w:rPr>
        <w:br/>
      </w:r>
      <w:r>
        <w:rPr>
          <w:b/>
          <w:bCs/>
          <w:sz w:val="24"/>
          <w:szCs w:val="32"/>
          <w:lang w:val="en-US"/>
        </w:rPr>
        <w:t>NAVIGATION</w:t>
      </w:r>
    </w:p>
    <w:p w14:paraId="61F02A88" w14:textId="5DBC78A2" w:rsidR="00BA51DA" w:rsidRDefault="005A1F35" w:rsidP="008C3C9E">
      <w:pPr>
        <w:ind w:left="270" w:right="529"/>
        <w:jc w:val="both"/>
        <w:rPr>
          <w:sz w:val="24"/>
          <w:szCs w:val="32"/>
          <w:lang w:val="en-US"/>
        </w:rPr>
      </w:pPr>
      <w:r>
        <w:rPr>
          <w:sz w:val="24"/>
          <w:szCs w:val="32"/>
          <w:lang w:val="en-US"/>
        </w:rPr>
        <w:t>Tinman akan berjalan random di tempat sambil mengscan setiap kali, lakukan hal tersebut sampai ia mendapat target yang cocok, kemudian Tinman akan memulai pemburuan dan mengejar target yang terdeteksi scan.</w:t>
      </w:r>
    </w:p>
    <w:p w14:paraId="3FFBEFB7" w14:textId="77777777" w:rsidR="005A1F35" w:rsidRDefault="005A1F35" w:rsidP="008C3C9E">
      <w:pPr>
        <w:ind w:left="270" w:right="529"/>
        <w:jc w:val="both"/>
        <w:rPr>
          <w:sz w:val="24"/>
          <w:szCs w:val="32"/>
          <w:lang w:val="en-US"/>
        </w:rPr>
      </w:pPr>
    </w:p>
    <w:p w14:paraId="240CF633"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Jika tidak ada target, jitter + cek dinding</w:t>
      </w:r>
    </w:p>
    <w:p w14:paraId="204DCEE2"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if (!trackingTarget):</w:t>
      </w:r>
    </w:p>
    <w:p w14:paraId="64066B19"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if (closestWall &lt; 45):</w:t>
      </w:r>
    </w:p>
    <w:p w14:paraId="6547845B"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TurnLeft(90)</w:t>
      </w:r>
    </w:p>
    <w:p w14:paraId="03AD94F1"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Forward(80)</w:t>
      </w:r>
    </w:p>
    <w:p w14:paraId="35379B06"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continue       // skip sisa tick</w:t>
      </w:r>
    </w:p>
    <w:p w14:paraId="3142F4DF" w14:textId="77777777" w:rsidR="000601C4" w:rsidRPr="000601C4" w:rsidRDefault="000601C4" w:rsidP="000601C4">
      <w:pPr>
        <w:shd w:val="clear" w:color="auto" w:fill="121314"/>
        <w:spacing w:line="285" w:lineRule="atLeast"/>
        <w:rPr>
          <w:rFonts w:ascii="Consolas" w:hAnsi="Consolas"/>
          <w:color w:val="BBBEBF"/>
          <w:sz w:val="21"/>
          <w:szCs w:val="21"/>
          <w:lang w:val="en-US"/>
        </w:rPr>
      </w:pPr>
    </w:p>
    <w:p w14:paraId="70B8D19F"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SetForward(jitterMove)</w:t>
      </w:r>
    </w:p>
    <w:p w14:paraId="4B7B0514" w14:textId="66C58CFE" w:rsidR="005A1F35"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jitterDirection = !jitterDirection</w:t>
      </w:r>
    </w:p>
    <w:p w14:paraId="2BD0C7CF" w14:textId="77777777" w:rsidR="005A1F35" w:rsidRDefault="005A1F35" w:rsidP="008C3C9E">
      <w:pPr>
        <w:ind w:left="270" w:right="529"/>
        <w:jc w:val="both"/>
        <w:rPr>
          <w:sz w:val="24"/>
          <w:szCs w:val="32"/>
          <w:lang w:val="en-US"/>
        </w:rPr>
      </w:pPr>
    </w:p>
    <w:p w14:paraId="3C1D8AD8" w14:textId="77777777" w:rsidR="000601C4" w:rsidRDefault="000601C4" w:rsidP="008C3C9E">
      <w:pPr>
        <w:ind w:left="270" w:right="529"/>
        <w:jc w:val="both"/>
        <w:rPr>
          <w:sz w:val="24"/>
          <w:szCs w:val="32"/>
          <w:lang w:val="en-US"/>
        </w:rPr>
      </w:pPr>
    </w:p>
    <w:p w14:paraId="28C3FC0E" w14:textId="02C01BA6" w:rsidR="000601C4" w:rsidRPr="000601C4" w:rsidRDefault="000601C4" w:rsidP="008C3C9E">
      <w:pPr>
        <w:ind w:left="270" w:right="529"/>
        <w:jc w:val="both"/>
        <w:rPr>
          <w:b/>
          <w:bCs/>
          <w:sz w:val="24"/>
          <w:szCs w:val="32"/>
          <w:lang w:val="en-US"/>
        </w:rPr>
      </w:pPr>
      <w:r>
        <w:rPr>
          <w:b/>
          <w:bCs/>
          <w:sz w:val="24"/>
          <w:szCs w:val="32"/>
          <w:lang w:val="en-US"/>
        </w:rPr>
        <w:t>START HUNT</w:t>
      </w:r>
    </w:p>
    <w:p w14:paraId="6ECD4268" w14:textId="26ACD419" w:rsidR="000601C4" w:rsidRPr="000601C4" w:rsidRDefault="000601C4" w:rsidP="000601C4">
      <w:pPr>
        <w:shd w:val="clear" w:color="auto" w:fill="121314"/>
        <w:spacing w:line="285" w:lineRule="atLeast"/>
        <w:rPr>
          <w:rFonts w:ascii="Consolas" w:hAnsi="Consolas"/>
          <w:color w:val="BBBEBF"/>
          <w:sz w:val="21"/>
          <w:szCs w:val="21"/>
          <w:lang w:val="en-US"/>
        </w:rPr>
      </w:pPr>
      <w:r>
        <w:rPr>
          <w:rFonts w:ascii="Consolas" w:hAnsi="Consolas"/>
          <w:color w:val="BBBEBF"/>
          <w:sz w:val="21"/>
          <w:szCs w:val="21"/>
          <w:lang w:val="en-US"/>
        </w:rPr>
        <w:lastRenderedPageBreak/>
        <w:t>//Hunt dimulai, Kejar musuh</w:t>
      </w:r>
      <w:r>
        <w:rPr>
          <w:rFonts w:ascii="Consolas" w:hAnsi="Consolas"/>
          <w:color w:val="BBBEBF"/>
          <w:sz w:val="21"/>
          <w:szCs w:val="21"/>
          <w:lang w:val="en-US"/>
        </w:rPr>
        <w:br/>
      </w:r>
      <w:r w:rsidRPr="000601C4">
        <w:rPr>
          <w:rFonts w:ascii="Consolas" w:hAnsi="Consolas"/>
          <w:color w:val="BBBEBF"/>
          <w:sz w:val="21"/>
          <w:szCs w:val="21"/>
          <w:lang w:val="en-US"/>
        </w:rPr>
        <w:t>if (currentDistance &gt; MeleePocketDistance):</w:t>
      </w:r>
    </w:p>
    <w:p w14:paraId="537988B7"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if (closestWall &lt; 45):</w:t>
      </w:r>
    </w:p>
    <w:p w14:paraId="787EB4E9"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TurnLeft(90)</w:t>
      </w:r>
    </w:p>
    <w:p w14:paraId="2FEF4615"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Forward(80)</w:t>
      </w:r>
    </w:p>
    <w:p w14:paraId="09605BCA"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continue</w:t>
      </w:r>
    </w:p>
    <w:p w14:paraId="50AE04C9" w14:textId="77777777" w:rsidR="000601C4" w:rsidRPr="000601C4" w:rsidRDefault="000601C4" w:rsidP="000601C4">
      <w:pPr>
        <w:shd w:val="clear" w:color="auto" w:fill="121314"/>
        <w:spacing w:line="285" w:lineRule="atLeast"/>
        <w:rPr>
          <w:rFonts w:ascii="Consolas" w:hAnsi="Consolas"/>
          <w:color w:val="BBBEBF"/>
          <w:sz w:val="21"/>
          <w:szCs w:val="21"/>
          <w:lang w:val="en-US"/>
        </w:rPr>
      </w:pPr>
    </w:p>
    <w:p w14:paraId="3EFA79E5"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steeringBearing = NormalizeRelativeAngle(angleToTarget - Direction)</w:t>
      </w:r>
    </w:p>
    <w:p w14:paraId="2A232F18" w14:textId="77777777" w:rsidR="000601C4" w:rsidRPr="000601C4" w:rsidRDefault="000601C4" w:rsidP="000601C4">
      <w:pPr>
        <w:shd w:val="clear" w:color="auto" w:fill="121314"/>
        <w:spacing w:line="285" w:lineRule="atLeast"/>
        <w:rPr>
          <w:rFonts w:ascii="Consolas" w:hAnsi="Consolas"/>
          <w:color w:val="BBBEBF"/>
          <w:sz w:val="21"/>
          <w:szCs w:val="21"/>
          <w:lang w:val="en-US"/>
        </w:rPr>
      </w:pPr>
    </w:p>
    <w:p w14:paraId="22D26A96"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 Evasion saat kena tembak</w:t>
      </w:r>
    </w:p>
    <w:p w14:paraId="7D4FBF2D"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if (hitReactionCooldown &gt; 18):</w:t>
      </w:r>
    </w:p>
    <w:p w14:paraId="77661482"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steeringBearing = NormalizeRelativeAngle((angleToTarget - 35) - Direction)  // dodge kiri</w:t>
      </w:r>
    </w:p>
    <w:p w14:paraId="222DC679"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else if (hitReactionCooldown &gt; 0):</w:t>
      </w:r>
    </w:p>
    <w:p w14:paraId="5123E48D"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steeringBearing = NormalizeRelativeAngle((angleToTarget + 35) - Direction)  // dodge kanan</w:t>
      </w:r>
    </w:p>
    <w:p w14:paraId="6903D1D5" w14:textId="77777777" w:rsidR="000601C4" w:rsidRPr="000601C4" w:rsidRDefault="000601C4" w:rsidP="000601C4">
      <w:pPr>
        <w:shd w:val="clear" w:color="auto" w:fill="121314"/>
        <w:spacing w:line="285" w:lineRule="atLeast"/>
        <w:rPr>
          <w:rFonts w:ascii="Consolas" w:hAnsi="Consolas"/>
          <w:color w:val="BBBEBF"/>
          <w:sz w:val="21"/>
          <w:szCs w:val="21"/>
          <w:lang w:val="en-US"/>
        </w:rPr>
      </w:pPr>
    </w:p>
    <w:p w14:paraId="5295C5B3"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SetTurnLeft(steeringBearing)</w:t>
      </w:r>
    </w:p>
    <w:p w14:paraId="56CE3E64" w14:textId="77777777" w:rsid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SetForward(120)</w:t>
      </w:r>
    </w:p>
    <w:p w14:paraId="7061100B" w14:textId="77777777" w:rsidR="008C3C9E" w:rsidRDefault="008C3C9E" w:rsidP="008C3C9E">
      <w:pPr>
        <w:ind w:left="270" w:right="529"/>
        <w:jc w:val="both"/>
        <w:rPr>
          <w:spacing w:val="-5"/>
        </w:rPr>
      </w:pPr>
    </w:p>
    <w:p w14:paraId="05CAA045" w14:textId="39B00369" w:rsidR="000601C4" w:rsidRPr="000601C4" w:rsidRDefault="000601C4" w:rsidP="008C3C9E">
      <w:pPr>
        <w:ind w:left="270" w:right="529"/>
        <w:jc w:val="both"/>
        <w:rPr>
          <w:spacing w:val="-5"/>
          <w:sz w:val="24"/>
          <w:szCs w:val="32"/>
        </w:rPr>
      </w:pPr>
      <w:r>
        <w:rPr>
          <w:spacing w:val="-5"/>
          <w:sz w:val="24"/>
          <w:szCs w:val="32"/>
        </w:rPr>
        <w:t>Ketika musuh terdeteksi, Tinman memasuki mode hunt dan mulai mengejar target. Jika ditembaki saat hal ini terjadi, Tinman akan melakukan manuver zig-zag untuk mengurangi damage yang diterima dari “First Fire Advantage”.</w:t>
      </w:r>
    </w:p>
    <w:p w14:paraId="4110DCF4" w14:textId="77777777" w:rsidR="008C3C9E" w:rsidRDefault="008C3C9E">
      <w:pPr>
        <w:rPr>
          <w:spacing w:val="-5"/>
        </w:rPr>
      </w:pPr>
    </w:p>
    <w:p w14:paraId="7F12BF76" w14:textId="77777777" w:rsidR="005A1F35" w:rsidRDefault="005A1F35">
      <w:pPr>
        <w:rPr>
          <w:spacing w:val="-5"/>
        </w:rPr>
      </w:pPr>
    </w:p>
    <w:p w14:paraId="3EF95DF9" w14:textId="53DB0533" w:rsidR="008C3C9E" w:rsidRDefault="008C3C9E" w:rsidP="008C3C9E">
      <w:pPr>
        <w:ind w:left="270" w:right="529"/>
        <w:jc w:val="both"/>
        <w:rPr>
          <w:b/>
          <w:bCs/>
          <w:sz w:val="24"/>
          <w:szCs w:val="32"/>
          <w:lang w:val="en-US"/>
        </w:rPr>
      </w:pPr>
      <w:r>
        <w:rPr>
          <w:b/>
          <w:bCs/>
          <w:sz w:val="24"/>
          <w:szCs w:val="32"/>
          <w:lang w:val="en-US"/>
        </w:rPr>
        <w:t>MELEE POCKET</w:t>
      </w:r>
    </w:p>
    <w:p w14:paraId="34A5FC75"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if (currentDistance &lt;= MeleePocketDistance):</w:t>
      </w:r>
    </w:p>
    <w:p w14:paraId="5ED2D7DD"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if (closestWall &lt; 40):</w:t>
      </w:r>
    </w:p>
    <w:p w14:paraId="59B01E70"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SetTurnLeft(steeringBearing)  // hadap musuh</w:t>
      </w:r>
    </w:p>
    <w:p w14:paraId="548C90C5"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SetForward(-20)               // mundur kecil menjauh dari dinding</w:t>
      </w:r>
    </w:p>
    <w:p w14:paraId="2F9AA67E"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else:</w:t>
      </w:r>
    </w:p>
    <w:p w14:paraId="5AF1E9D7"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steeringBearing = NormalizeRelativeAngle((angleToTarget + 90) - Direction)</w:t>
      </w:r>
    </w:p>
    <w:p w14:paraId="0DA4D48B"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SetTurnLeft(steeringBearing)  // orbit normal</w:t>
      </w:r>
    </w:p>
    <w:p w14:paraId="077AA082"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SetForward(orbitMove)         // 8.0 atau -8.0 bergantian</w:t>
      </w:r>
    </w:p>
    <w:p w14:paraId="7F4E0A84" w14:textId="25B368EE" w:rsidR="0026579D"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lastRenderedPageBreak/>
        <w:t xml:space="preserve">        jitterDirection = !jitterDirection</w:t>
      </w:r>
    </w:p>
    <w:p w14:paraId="46F23268" w14:textId="77777777" w:rsidR="0026579D" w:rsidRDefault="0026579D" w:rsidP="008C3C9E">
      <w:pPr>
        <w:ind w:left="270" w:right="529"/>
        <w:jc w:val="both"/>
        <w:rPr>
          <w:sz w:val="24"/>
          <w:szCs w:val="32"/>
          <w:lang w:val="en-US"/>
        </w:rPr>
      </w:pPr>
    </w:p>
    <w:p w14:paraId="7F96F16B" w14:textId="0E7476A4" w:rsidR="008C3C9E" w:rsidRDefault="0026579D" w:rsidP="008C3C9E">
      <w:pPr>
        <w:ind w:left="270" w:right="529"/>
        <w:jc w:val="both"/>
        <w:rPr>
          <w:sz w:val="24"/>
          <w:szCs w:val="32"/>
          <w:lang w:val="en-US"/>
        </w:rPr>
      </w:pPr>
      <w:r>
        <w:rPr>
          <w:sz w:val="24"/>
          <w:szCs w:val="32"/>
          <w:lang w:val="en-US"/>
        </w:rPr>
        <w:t xml:space="preserve">Tinman akan memasuki mode “melee” jika ia sudah berjalan ke target lawatnnya dan mencapai target jarak yang sudah ditentukan. Setelah itu, dia akan mulai memutari target dengan orbit tanpa melepas targeting. Lebih mudah terlihat melawan bot yang diam ditempat untuk system orbiting, </w:t>
      </w:r>
    </w:p>
    <w:p w14:paraId="5124771E" w14:textId="77777777" w:rsidR="008C3C9E" w:rsidRDefault="008C3C9E" w:rsidP="008C3C9E">
      <w:pPr>
        <w:ind w:left="270" w:right="529"/>
        <w:jc w:val="both"/>
        <w:rPr>
          <w:spacing w:val="-5"/>
        </w:rPr>
      </w:pPr>
    </w:p>
    <w:p w14:paraId="2EB9D3EA" w14:textId="77777777" w:rsidR="008C3C9E" w:rsidRDefault="008C3C9E">
      <w:pPr>
        <w:rPr>
          <w:spacing w:val="-5"/>
        </w:rPr>
      </w:pPr>
    </w:p>
    <w:p w14:paraId="2A0390B9" w14:textId="37856325" w:rsidR="008C3C9E" w:rsidRDefault="008C3C9E" w:rsidP="008C3C9E">
      <w:pPr>
        <w:ind w:left="270" w:right="529"/>
        <w:jc w:val="both"/>
        <w:rPr>
          <w:b/>
          <w:bCs/>
          <w:sz w:val="24"/>
          <w:szCs w:val="32"/>
          <w:lang w:val="en-US"/>
        </w:rPr>
      </w:pPr>
      <w:r>
        <w:rPr>
          <w:b/>
          <w:bCs/>
          <w:sz w:val="24"/>
          <w:szCs w:val="32"/>
          <w:lang w:val="en-US"/>
        </w:rPr>
        <w:t>WALL AVOIDANCE</w:t>
      </w:r>
    </w:p>
    <w:p w14:paraId="19DA5C4F" w14:textId="04A947E8" w:rsidR="0026579D" w:rsidRPr="0026579D" w:rsidRDefault="0026579D" w:rsidP="0026579D">
      <w:pPr>
        <w:shd w:val="clear" w:color="auto" w:fill="121314"/>
        <w:spacing w:line="285" w:lineRule="atLeast"/>
        <w:rPr>
          <w:rFonts w:ascii="Consolas" w:hAnsi="Consolas"/>
          <w:color w:val="BBBEBF"/>
          <w:sz w:val="21"/>
          <w:szCs w:val="21"/>
          <w:lang w:val="en-US"/>
        </w:rPr>
      </w:pPr>
      <w:r w:rsidRPr="0026579D">
        <w:rPr>
          <w:rFonts w:ascii="Consolas" w:hAnsi="Consolas"/>
          <w:color w:val="BBBEBF"/>
          <w:sz w:val="21"/>
          <w:szCs w:val="21"/>
          <w:lang w:val="en-US"/>
        </w:rPr>
        <w:t>closestWall = Min(distToLeft, distToRight, distToBottom, distToTop)</w:t>
      </w:r>
    </w:p>
    <w:p w14:paraId="6913F007" w14:textId="77777777" w:rsidR="0026579D" w:rsidRPr="0026579D" w:rsidRDefault="0026579D" w:rsidP="0026579D">
      <w:pPr>
        <w:shd w:val="clear" w:color="auto" w:fill="121314"/>
        <w:spacing w:line="285" w:lineRule="atLeast"/>
        <w:rPr>
          <w:rFonts w:ascii="Consolas" w:hAnsi="Consolas"/>
          <w:color w:val="BBBEBF"/>
          <w:sz w:val="21"/>
          <w:szCs w:val="21"/>
          <w:lang w:val="en-US"/>
        </w:rPr>
      </w:pPr>
    </w:p>
    <w:p w14:paraId="3CEC38A0" w14:textId="77777777" w:rsidR="0026579D" w:rsidRPr="0026579D" w:rsidRDefault="0026579D" w:rsidP="0026579D">
      <w:pPr>
        <w:shd w:val="clear" w:color="auto" w:fill="121314"/>
        <w:spacing w:line="285" w:lineRule="atLeast"/>
        <w:rPr>
          <w:rFonts w:ascii="Consolas" w:hAnsi="Consolas"/>
          <w:color w:val="BBBEBF"/>
          <w:sz w:val="21"/>
          <w:szCs w:val="21"/>
          <w:lang w:val="en-US"/>
        </w:rPr>
      </w:pPr>
      <w:r w:rsidRPr="0026579D">
        <w:rPr>
          <w:rFonts w:ascii="Consolas" w:hAnsi="Consolas"/>
          <w:color w:val="BBBEBF"/>
          <w:sz w:val="21"/>
          <w:szCs w:val="21"/>
          <w:lang w:val="en-US"/>
        </w:rPr>
        <w:t>if (closestWall &lt; 45):</w:t>
      </w:r>
    </w:p>
    <w:p w14:paraId="4D45242C" w14:textId="77777777" w:rsidR="0026579D" w:rsidRPr="0026579D" w:rsidRDefault="0026579D" w:rsidP="0026579D">
      <w:pPr>
        <w:shd w:val="clear" w:color="auto" w:fill="121314"/>
        <w:spacing w:line="285" w:lineRule="atLeast"/>
        <w:rPr>
          <w:rFonts w:ascii="Consolas" w:hAnsi="Consolas"/>
          <w:color w:val="BBBEBF"/>
          <w:sz w:val="21"/>
          <w:szCs w:val="21"/>
          <w:lang w:val="en-US"/>
        </w:rPr>
      </w:pPr>
      <w:r w:rsidRPr="0026579D">
        <w:rPr>
          <w:rFonts w:ascii="Consolas" w:hAnsi="Consolas"/>
          <w:color w:val="BBBEBF"/>
          <w:sz w:val="21"/>
          <w:szCs w:val="21"/>
          <w:lang w:val="en-US"/>
        </w:rPr>
        <w:t xml:space="preserve">    TurnLeft(90)   // paksa belok</w:t>
      </w:r>
    </w:p>
    <w:p w14:paraId="708981D9" w14:textId="77777777" w:rsidR="0026579D" w:rsidRPr="0026579D" w:rsidRDefault="0026579D" w:rsidP="0026579D">
      <w:pPr>
        <w:shd w:val="clear" w:color="auto" w:fill="121314"/>
        <w:spacing w:line="285" w:lineRule="atLeast"/>
        <w:rPr>
          <w:rFonts w:ascii="Consolas" w:hAnsi="Consolas"/>
          <w:color w:val="BBBEBF"/>
          <w:sz w:val="21"/>
          <w:szCs w:val="21"/>
          <w:lang w:val="en-US"/>
        </w:rPr>
      </w:pPr>
      <w:r w:rsidRPr="0026579D">
        <w:rPr>
          <w:rFonts w:ascii="Consolas" w:hAnsi="Consolas"/>
          <w:color w:val="BBBEBF"/>
          <w:sz w:val="21"/>
          <w:szCs w:val="21"/>
          <w:lang w:val="en-US"/>
        </w:rPr>
        <w:t xml:space="preserve">    Forward(80)    // dorong menjauh dari dinding</w:t>
      </w:r>
    </w:p>
    <w:p w14:paraId="6647682D" w14:textId="77777777" w:rsidR="0026579D" w:rsidRDefault="0026579D" w:rsidP="0026579D">
      <w:pPr>
        <w:shd w:val="clear" w:color="auto" w:fill="121314"/>
        <w:spacing w:line="285" w:lineRule="atLeast"/>
        <w:rPr>
          <w:rFonts w:ascii="Consolas" w:hAnsi="Consolas"/>
          <w:color w:val="BBBEBF"/>
          <w:sz w:val="21"/>
          <w:szCs w:val="21"/>
          <w:lang w:val="en-US"/>
        </w:rPr>
      </w:pPr>
      <w:r w:rsidRPr="0026579D">
        <w:rPr>
          <w:rFonts w:ascii="Consolas" w:hAnsi="Consolas"/>
          <w:color w:val="BBBEBF"/>
          <w:sz w:val="21"/>
          <w:szCs w:val="21"/>
          <w:lang w:val="en-US"/>
        </w:rPr>
        <w:t xml:space="preserve">    continue       // skip semua logika tick ini</w:t>
      </w:r>
    </w:p>
    <w:p w14:paraId="1F194B7E" w14:textId="77777777" w:rsidR="0026579D" w:rsidRDefault="0026579D" w:rsidP="008C3C9E">
      <w:pPr>
        <w:ind w:left="270" w:right="529"/>
        <w:jc w:val="both"/>
        <w:rPr>
          <w:b/>
          <w:bCs/>
          <w:sz w:val="24"/>
          <w:szCs w:val="32"/>
          <w:lang w:val="en-US"/>
        </w:rPr>
      </w:pPr>
    </w:p>
    <w:p w14:paraId="65D3E571" w14:textId="2D0A55DC" w:rsidR="008C3C9E" w:rsidRDefault="0026579D" w:rsidP="008C3C9E">
      <w:pPr>
        <w:ind w:left="270" w:right="529"/>
        <w:jc w:val="both"/>
        <w:rPr>
          <w:sz w:val="24"/>
          <w:szCs w:val="32"/>
          <w:lang w:val="en-US"/>
        </w:rPr>
      </w:pPr>
      <w:r>
        <w:rPr>
          <w:sz w:val="24"/>
          <w:szCs w:val="32"/>
          <w:lang w:val="en-US"/>
        </w:rPr>
        <w:t>Tinman tidak memiliki emergency namun, Ketika mendekati tembok atau menabrak tembok, Tinman akan berhentikan semua logikam menjauh dari tembok lalu memulai scan ulang dan mencari target untuk Kembali ke Navigation.</w:t>
      </w:r>
    </w:p>
    <w:p w14:paraId="4F571E58" w14:textId="77777777" w:rsidR="008C3C9E" w:rsidRDefault="008C3C9E" w:rsidP="008C3C9E">
      <w:pPr>
        <w:ind w:left="270" w:right="529"/>
        <w:jc w:val="both"/>
        <w:rPr>
          <w:spacing w:val="-5"/>
        </w:rPr>
      </w:pPr>
    </w:p>
    <w:p w14:paraId="446E49AC" w14:textId="77777777" w:rsidR="008C3C9E" w:rsidRDefault="008C3C9E">
      <w:pPr>
        <w:rPr>
          <w:spacing w:val="-5"/>
        </w:rPr>
      </w:pPr>
    </w:p>
    <w:p w14:paraId="560D1AC2" w14:textId="73B754BA" w:rsidR="008C3C9E" w:rsidRDefault="008C3C9E" w:rsidP="008C3C9E">
      <w:pPr>
        <w:ind w:left="270" w:right="529"/>
        <w:jc w:val="both"/>
        <w:rPr>
          <w:b/>
          <w:bCs/>
          <w:sz w:val="24"/>
          <w:szCs w:val="32"/>
          <w:lang w:val="en-US"/>
        </w:rPr>
      </w:pPr>
      <w:r>
        <w:rPr>
          <w:b/>
          <w:bCs/>
          <w:sz w:val="24"/>
          <w:szCs w:val="32"/>
          <w:lang w:val="en-US"/>
        </w:rPr>
        <w:t>HIT REACTION</w:t>
      </w:r>
    </w:p>
    <w:p w14:paraId="5D169EF4"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OnHitByBullet:</w:t>
      </w:r>
    </w:p>
    <w:p w14:paraId="47DCD75F" w14:textId="333C2C21"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hitReactionCooldown = 35   // aktifkan evasion</w:t>
      </w:r>
    </w:p>
    <w:p w14:paraId="7E3F4474" w14:textId="77777777" w:rsidR="000601C4" w:rsidRPr="000601C4" w:rsidRDefault="000601C4" w:rsidP="000601C4">
      <w:pPr>
        <w:shd w:val="clear" w:color="auto" w:fill="121314"/>
        <w:spacing w:line="285" w:lineRule="atLeast"/>
        <w:rPr>
          <w:rFonts w:ascii="Consolas" w:hAnsi="Consolas"/>
          <w:color w:val="BBBEBF"/>
          <w:sz w:val="21"/>
          <w:szCs w:val="21"/>
          <w:lang w:val="en-US"/>
        </w:rPr>
      </w:pPr>
    </w:p>
    <w:p w14:paraId="5C321A63"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Tiap tick</w:t>
      </w:r>
    </w:p>
    <w:p w14:paraId="092B38BC"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if (hitReactionCooldown &gt; 0):</w:t>
      </w:r>
    </w:p>
    <w:p w14:paraId="5A2C45EF"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hitReactionCooldown--</w:t>
      </w:r>
    </w:p>
    <w:p w14:paraId="6F83C028" w14:textId="77777777"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if (hitReactionCooldown == 0):</w:t>
      </w:r>
    </w:p>
    <w:p w14:paraId="2B13C8A1" w14:textId="50860DE4" w:rsidR="000601C4" w:rsidRPr="000601C4" w:rsidRDefault="000601C4" w:rsidP="000601C4">
      <w:pPr>
        <w:shd w:val="clear" w:color="auto" w:fill="121314"/>
        <w:spacing w:line="285" w:lineRule="atLeast"/>
        <w:rPr>
          <w:rFonts w:ascii="Consolas" w:hAnsi="Consolas"/>
          <w:color w:val="BBBEBF"/>
          <w:sz w:val="21"/>
          <w:szCs w:val="21"/>
          <w:lang w:val="en-US"/>
        </w:rPr>
      </w:pPr>
      <w:r w:rsidRPr="000601C4">
        <w:rPr>
          <w:rFonts w:ascii="Consolas" w:hAnsi="Consolas"/>
          <w:color w:val="BBBEBF"/>
          <w:sz w:val="21"/>
          <w:szCs w:val="21"/>
          <w:lang w:val="en-US"/>
        </w:rPr>
        <w:t xml:space="preserve">        currentJitterRange = 12.0   // reset</w:t>
      </w:r>
      <w:r>
        <w:rPr>
          <w:rFonts w:ascii="Consolas" w:hAnsi="Consolas"/>
          <w:color w:val="BBBEBF"/>
          <w:sz w:val="21"/>
          <w:szCs w:val="21"/>
          <w:lang w:val="en-US"/>
        </w:rPr>
        <w:t xml:space="preserve">, </w:t>
      </w:r>
      <w:r w:rsidRPr="000601C4">
        <w:rPr>
          <w:rFonts w:ascii="Consolas" w:hAnsi="Consolas"/>
          <w:color w:val="BBBEBF"/>
          <w:sz w:val="21"/>
          <w:szCs w:val="21"/>
          <w:lang w:val="en-US"/>
        </w:rPr>
        <w:t xml:space="preserve">tidak terpakai </w:t>
      </w:r>
      <w:r>
        <w:rPr>
          <w:rFonts w:ascii="Consolas" w:hAnsi="Consolas"/>
          <w:color w:val="BBBEBF"/>
          <w:sz w:val="21"/>
          <w:szCs w:val="21"/>
          <w:lang w:val="en-US"/>
        </w:rPr>
        <w:t>saat</w:t>
      </w:r>
      <w:r w:rsidRPr="000601C4">
        <w:rPr>
          <w:rFonts w:ascii="Consolas" w:hAnsi="Consolas"/>
          <w:color w:val="BBBEBF"/>
          <w:sz w:val="21"/>
          <w:szCs w:val="21"/>
          <w:lang w:val="en-US"/>
        </w:rPr>
        <w:t xml:space="preserve"> orbit</w:t>
      </w:r>
    </w:p>
    <w:p w14:paraId="2D82593E" w14:textId="77777777" w:rsidR="0026579D" w:rsidRDefault="0026579D" w:rsidP="008C3C9E">
      <w:pPr>
        <w:ind w:left="270" w:right="529"/>
        <w:jc w:val="both"/>
        <w:rPr>
          <w:b/>
          <w:bCs/>
          <w:sz w:val="24"/>
          <w:szCs w:val="32"/>
          <w:lang w:val="en-US"/>
        </w:rPr>
      </w:pPr>
    </w:p>
    <w:p w14:paraId="249CA3C3" w14:textId="77777777" w:rsidR="001E1C3A" w:rsidRDefault="000601C4" w:rsidP="008C3C9E">
      <w:pPr>
        <w:ind w:left="270" w:right="529"/>
        <w:jc w:val="both"/>
        <w:rPr>
          <w:sz w:val="24"/>
          <w:szCs w:val="32"/>
          <w:lang w:val="en-US"/>
        </w:rPr>
      </w:pPr>
      <w:r>
        <w:rPr>
          <w:sz w:val="24"/>
          <w:szCs w:val="32"/>
          <w:lang w:val="en-US"/>
        </w:rPr>
        <w:t>Alasan kenapa Tinman dapat menghindar adalah hitreaction, dimana jika Tinman terkena tembakan saat mengejar, tinman akan melakukan manuver zig-zag tersebut.</w:t>
      </w:r>
      <w:r>
        <w:rPr>
          <w:sz w:val="24"/>
          <w:szCs w:val="32"/>
          <w:lang w:val="en-US"/>
        </w:rPr>
        <w:br/>
      </w:r>
      <w:r>
        <w:rPr>
          <w:sz w:val="24"/>
          <w:szCs w:val="32"/>
          <w:lang w:val="en-US"/>
        </w:rPr>
        <w:br/>
        <w:t>Manuver ini tidak dilakukan Ketika Tinman sedang mengorbit lawan.</w:t>
      </w:r>
    </w:p>
    <w:p w14:paraId="33C29FAF" w14:textId="77777777" w:rsidR="001E1C3A" w:rsidRDefault="001E1C3A" w:rsidP="008C3C9E">
      <w:pPr>
        <w:ind w:left="270" w:right="529"/>
        <w:jc w:val="both"/>
        <w:rPr>
          <w:sz w:val="24"/>
          <w:szCs w:val="32"/>
          <w:lang w:val="en-US"/>
        </w:rPr>
      </w:pPr>
    </w:p>
    <w:p w14:paraId="49BA234B" w14:textId="37FF3469" w:rsidR="001E1C3A" w:rsidRDefault="001E1C3A" w:rsidP="001E1C3A">
      <w:pPr>
        <w:ind w:left="270" w:right="529"/>
        <w:jc w:val="both"/>
        <w:rPr>
          <w:sz w:val="24"/>
          <w:szCs w:val="32"/>
          <w:lang w:val="en-US"/>
        </w:rPr>
      </w:pPr>
      <w:r w:rsidRPr="00663E9A">
        <w:rPr>
          <w:b/>
          <w:bCs/>
          <w:sz w:val="24"/>
          <w:szCs w:val="32"/>
          <w:lang w:val="en-US"/>
        </w:rPr>
        <w:lastRenderedPageBreak/>
        <w:t>KEUNTUNGAN</w:t>
      </w:r>
      <w:r>
        <w:rPr>
          <w:sz w:val="24"/>
          <w:szCs w:val="32"/>
          <w:lang w:val="en-US"/>
        </w:rPr>
        <w:t xml:space="preserve">: </w:t>
      </w:r>
      <w:r w:rsidR="00F405F4">
        <w:rPr>
          <w:sz w:val="24"/>
          <w:szCs w:val="32"/>
          <w:lang w:val="en-US"/>
        </w:rPr>
        <w:t>Bergerak layaknya hewan liar, Tinman berburu dan melawan musuh tanpa takut, menghindari peluru dan membuat musuh mati dengan firerate yang tinggi</w:t>
      </w:r>
      <w:r>
        <w:rPr>
          <w:sz w:val="24"/>
          <w:szCs w:val="32"/>
          <w:lang w:val="en-US"/>
        </w:rPr>
        <w:br/>
      </w:r>
      <w:r>
        <w:rPr>
          <w:sz w:val="24"/>
          <w:szCs w:val="32"/>
          <w:lang w:val="en-US"/>
        </w:rPr>
        <w:br/>
      </w:r>
      <w:r w:rsidRPr="00663E9A">
        <w:rPr>
          <w:b/>
          <w:bCs/>
          <w:sz w:val="24"/>
          <w:szCs w:val="32"/>
          <w:lang w:val="en-US"/>
        </w:rPr>
        <w:t>KERUGIAN</w:t>
      </w:r>
      <w:r>
        <w:rPr>
          <w:sz w:val="24"/>
          <w:szCs w:val="32"/>
          <w:lang w:val="en-US"/>
        </w:rPr>
        <w:t xml:space="preserve">: Gerakan </w:t>
      </w:r>
      <w:r w:rsidR="00F405F4">
        <w:rPr>
          <w:sz w:val="24"/>
          <w:szCs w:val="32"/>
          <w:lang w:val="en-US"/>
        </w:rPr>
        <w:t>yang tidak pedulian terkena hit atau tidak. Tembok atau ujung arena membuat orbit sulit dan membuat Tinman stuck di loop mencoba mengorbit berkali kali</w:t>
      </w:r>
      <w:r>
        <w:rPr>
          <w:sz w:val="24"/>
          <w:szCs w:val="32"/>
          <w:lang w:val="en-US"/>
        </w:rPr>
        <w:br/>
      </w:r>
      <w:r>
        <w:rPr>
          <w:sz w:val="24"/>
          <w:szCs w:val="32"/>
          <w:lang w:val="en-US"/>
        </w:rPr>
        <w:br/>
        <w:t xml:space="preserve">NOTE : </w:t>
      </w:r>
      <w:r w:rsidR="00F405F4">
        <w:rPr>
          <w:sz w:val="24"/>
          <w:szCs w:val="32"/>
          <w:lang w:val="en-US"/>
        </w:rPr>
        <w:t>Meski terlihat seperti Melee Bot, Tinman lebih tepat dipanggil Rushdown. Karena dia tidak mencoba untuk menabrak musuh, melainkan mencoba untuk mengitari musuh dan menembaki mereka dari zona tembak yang tepat.</w:t>
      </w:r>
    </w:p>
    <w:p w14:paraId="4FC8650F" w14:textId="28432A83" w:rsidR="008C3C9E" w:rsidRDefault="000E3475" w:rsidP="008C3C9E">
      <w:pPr>
        <w:ind w:left="270" w:right="529"/>
        <w:jc w:val="both"/>
        <w:rPr>
          <w:sz w:val="24"/>
          <w:szCs w:val="32"/>
          <w:lang w:val="en-US"/>
        </w:rPr>
      </w:pPr>
      <w:r>
        <w:rPr>
          <w:sz w:val="24"/>
          <w:szCs w:val="32"/>
          <w:lang w:val="en-US"/>
        </w:rPr>
        <w:br/>
      </w:r>
      <w:r>
        <w:rPr>
          <w:sz w:val="24"/>
          <w:szCs w:val="32"/>
          <w:lang w:val="en-US"/>
        </w:rPr>
        <w:br/>
      </w:r>
      <w:r>
        <w:rPr>
          <w:sz w:val="24"/>
          <w:szCs w:val="32"/>
          <w:lang w:val="en-US"/>
        </w:rPr>
        <w:br/>
      </w:r>
      <w:r>
        <w:rPr>
          <w:sz w:val="24"/>
          <w:szCs w:val="32"/>
          <w:lang w:val="en-US"/>
        </w:rPr>
        <w:br/>
      </w:r>
      <w:r w:rsidRPr="000E3475">
        <w:rPr>
          <w:noProof/>
          <w:spacing w:val="-5"/>
        </w:rPr>
        <w:drawing>
          <wp:inline distT="0" distB="0" distL="0" distR="0" wp14:anchorId="3B915D59" wp14:editId="2C84255A">
            <wp:extent cx="4565015" cy="1793240"/>
            <wp:effectExtent l="0" t="0" r="6985" b="0"/>
            <wp:docPr id="58468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85129" name=""/>
                    <pic:cNvPicPr/>
                  </pic:nvPicPr>
                  <pic:blipFill>
                    <a:blip r:embed="rId13"/>
                    <a:stretch>
                      <a:fillRect/>
                    </a:stretch>
                  </pic:blipFill>
                  <pic:spPr>
                    <a:xfrm>
                      <a:off x="0" y="0"/>
                      <a:ext cx="4565015" cy="1793240"/>
                    </a:xfrm>
                    <a:prstGeom prst="rect">
                      <a:avLst/>
                    </a:prstGeom>
                  </pic:spPr>
                </pic:pic>
              </a:graphicData>
            </a:graphic>
          </wp:inline>
        </w:drawing>
      </w:r>
    </w:p>
    <w:p w14:paraId="76A8F10E" w14:textId="7DF98BC3" w:rsidR="000E3475" w:rsidRDefault="000E3475" w:rsidP="000E3475">
      <w:pPr>
        <w:ind w:left="810" w:right="529"/>
        <w:jc w:val="center"/>
        <w:rPr>
          <w:sz w:val="22"/>
          <w:szCs w:val="28"/>
          <w:lang w:val="en-US"/>
        </w:rPr>
      </w:pPr>
      <w:r w:rsidRPr="000E3475">
        <w:rPr>
          <w:sz w:val="22"/>
          <w:szCs w:val="28"/>
          <w:lang w:val="en-US"/>
        </w:rPr>
        <w:t>Exhibit A. Demo Bot Vs Match Up Advantage (Nomad, Gustav, Tinman)</w:t>
      </w:r>
    </w:p>
    <w:p w14:paraId="3EC774AE" w14:textId="77777777" w:rsidR="00C05F5B" w:rsidRDefault="00C05F5B" w:rsidP="00C05F5B">
      <w:pPr>
        <w:rPr>
          <w:b/>
          <w:bCs/>
          <w:color w:val="000000"/>
          <w:sz w:val="28"/>
          <w:szCs w:val="28"/>
          <w:lang w:val="en-US"/>
        </w:rPr>
      </w:pPr>
    </w:p>
    <w:p w14:paraId="7F2B05B6" w14:textId="52B057BA" w:rsidR="00C05F5B" w:rsidRPr="00C05F5B" w:rsidRDefault="00C05F5B" w:rsidP="00294298">
      <w:pPr>
        <w:rPr>
          <w:rFonts w:ascii="Times New Roman" w:hAnsi="Times New Roman"/>
          <w:sz w:val="24"/>
          <w:szCs w:val="24"/>
          <w:lang w:val="en-US"/>
        </w:rPr>
      </w:pPr>
      <w:r w:rsidRPr="00C05F5B">
        <w:rPr>
          <w:b/>
          <w:bCs/>
          <w:color w:val="000000"/>
          <w:sz w:val="28"/>
          <w:szCs w:val="28"/>
          <w:lang w:val="en-US"/>
        </w:rPr>
        <w:t>VERNON</w:t>
      </w:r>
      <w:r w:rsidRPr="00C05F5B">
        <w:rPr>
          <w:color w:val="000000"/>
          <w:sz w:val="24"/>
          <w:szCs w:val="24"/>
          <w:lang w:val="en-US"/>
        </w:rPr>
        <w:br/>
        <w:t>Vernon memiliki 3 kode unik di dalamnya. Distance-Based Greedy Decision, Radar Lock &amp; Micro Sweep, dan Anti-Jam system.</w:t>
      </w:r>
    </w:p>
    <w:p w14:paraId="3087038A" w14:textId="77777777" w:rsidR="00C05F5B" w:rsidRPr="00C05F5B" w:rsidRDefault="00C05F5B" w:rsidP="00C05F5B">
      <w:pPr>
        <w:rPr>
          <w:rFonts w:ascii="Times New Roman" w:hAnsi="Times New Roman"/>
          <w:sz w:val="24"/>
          <w:szCs w:val="24"/>
          <w:lang w:val="en-US"/>
        </w:rPr>
      </w:pPr>
      <w:r w:rsidRPr="00C05F5B">
        <w:rPr>
          <w:b/>
          <w:bCs/>
          <w:color w:val="000000"/>
          <w:sz w:val="24"/>
          <w:szCs w:val="24"/>
          <w:lang w:val="en-US"/>
        </w:rPr>
        <w:t>DISTANCE-BASED GREEDY DECISION</w:t>
      </w:r>
    </w:p>
    <w:p w14:paraId="469F98AE"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if (jarak &lt;= 200){  </w:t>
      </w:r>
    </w:p>
    <w:p w14:paraId="73B112FD"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SetTurnRight(bearingFromBot + 200);</w:t>
      </w:r>
    </w:p>
    <w:p w14:paraId="6B32748F"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SetForward(150 * moveDirection);</w:t>
      </w:r>
    </w:p>
    <w:p w14:paraId="09AE8D82"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 else if (jarak &gt; 170) {</w:t>
      </w:r>
    </w:p>
    <w:p w14:paraId="08777BF0"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SetTurnRight(bearingFromBot + 60);</w:t>
      </w:r>
    </w:p>
    <w:p w14:paraId="6ADA5324"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SetForward(120 * moveDirection);</w:t>
      </w:r>
    </w:p>
    <w:p w14:paraId="54B48BAE"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 else if (jarak &gt; 150) {</w:t>
      </w:r>
    </w:p>
    <w:p w14:paraId="2D5F78F0"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SetTurnRight(bearingFromBot + 120);</w:t>
      </w:r>
    </w:p>
    <w:p w14:paraId="42AF6A27"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SetForward(120 * moveDirection);</w:t>
      </w:r>
    </w:p>
    <w:p w14:paraId="5E882146"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lastRenderedPageBreak/>
        <w:t>    } else if (jarak &gt; 100) {</w:t>
      </w:r>
    </w:p>
    <w:p w14:paraId="277162BB"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double matchingDirection = NormalizeRelativeAngle(targetDirection - Direction);</w:t>
      </w:r>
    </w:p>
    <w:p w14:paraId="43E573C7"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SetTurnRight(matchingDirection + 90);</w:t>
      </w:r>
    </w:p>
    <w:p w14:paraId="54977CF2"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SetForward(targetSpeed + 5 * moveDirection);</w:t>
      </w:r>
    </w:p>
    <w:p w14:paraId="52A14015"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 else {</w:t>
      </w:r>
    </w:p>
    <w:p w14:paraId="0F243C40"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SetTurnRight(bearingFromBot);</w:t>
      </w:r>
    </w:p>
    <w:p w14:paraId="7C2815D3"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SetForward(300 * moveDirection);</w:t>
      </w:r>
    </w:p>
    <w:p w14:paraId="28DA30CC"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 }</w:t>
      </w:r>
    </w:p>
    <w:p w14:paraId="558EC060" w14:textId="77777777" w:rsidR="00C05F5B" w:rsidRPr="00C05F5B" w:rsidRDefault="00C05F5B" w:rsidP="00C05F5B">
      <w:pPr>
        <w:rPr>
          <w:rFonts w:ascii="Times New Roman" w:hAnsi="Times New Roman"/>
          <w:sz w:val="24"/>
          <w:szCs w:val="24"/>
          <w:lang w:val="en-US"/>
        </w:rPr>
      </w:pPr>
    </w:p>
    <w:p w14:paraId="6076FA8A" w14:textId="77777777" w:rsidR="00C05F5B" w:rsidRPr="00C05F5B" w:rsidRDefault="00C05F5B" w:rsidP="00C05F5B">
      <w:pPr>
        <w:rPr>
          <w:rFonts w:ascii="Times New Roman" w:hAnsi="Times New Roman"/>
          <w:sz w:val="24"/>
          <w:szCs w:val="24"/>
          <w:lang w:val="en-US"/>
        </w:rPr>
      </w:pPr>
      <w:r w:rsidRPr="00C05F5B">
        <w:rPr>
          <w:color w:val="000000"/>
          <w:sz w:val="24"/>
          <w:szCs w:val="24"/>
          <w:lang w:val="en-US"/>
        </w:rPr>
        <w:t>Vernon menentukan cara bergeraknya berdasarkan jaraknya terhadap lawan yang sedang di-track.</w:t>
      </w:r>
    </w:p>
    <w:p w14:paraId="4F766DE7" w14:textId="77777777" w:rsidR="00C05F5B" w:rsidRPr="00C05F5B" w:rsidRDefault="00C05F5B" w:rsidP="00C05F5B">
      <w:pPr>
        <w:spacing w:after="240"/>
        <w:rPr>
          <w:rFonts w:ascii="Times New Roman" w:hAnsi="Times New Roman"/>
          <w:sz w:val="24"/>
          <w:szCs w:val="24"/>
          <w:lang w:val="en-US"/>
        </w:rPr>
      </w:pPr>
    </w:p>
    <w:p w14:paraId="0D6314BB" w14:textId="77777777" w:rsidR="00C05F5B" w:rsidRPr="00C05F5B" w:rsidRDefault="00C05F5B" w:rsidP="00C05F5B">
      <w:pPr>
        <w:rPr>
          <w:rFonts w:ascii="Times New Roman" w:hAnsi="Times New Roman"/>
          <w:sz w:val="24"/>
          <w:szCs w:val="24"/>
          <w:lang w:val="en-US"/>
        </w:rPr>
      </w:pPr>
      <w:r w:rsidRPr="00C05F5B">
        <w:rPr>
          <w:b/>
          <w:bCs/>
          <w:color w:val="000000"/>
          <w:sz w:val="24"/>
          <w:szCs w:val="24"/>
          <w:lang w:val="en-US"/>
        </w:rPr>
        <w:t>RADAR LOCK &amp; MICRO SWEEP</w:t>
      </w:r>
    </w:p>
    <w:p w14:paraId="2D1F0D4C"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double radarBearing = NormalizeRelativeAngle(absoluteDirection - RadarDirection); </w:t>
      </w:r>
    </w:p>
    <w:p w14:paraId="1B4DDB67"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F3F3F3"/>
          <w:sz w:val="21"/>
          <w:szCs w:val="21"/>
          <w:lang w:val="en-US"/>
        </w:rPr>
        <w:t>double microSweep = (trackScanTicks % 2 == 0) ? 6 : -6; SetTurnRadarLeft(radarBearing + microSweep); </w:t>
      </w:r>
    </w:p>
    <w:p w14:paraId="14E6BA24" w14:textId="77777777" w:rsidR="00C05F5B" w:rsidRPr="00C05F5B" w:rsidRDefault="00C05F5B" w:rsidP="00C05F5B">
      <w:pPr>
        <w:rPr>
          <w:rFonts w:ascii="Times New Roman" w:hAnsi="Times New Roman"/>
          <w:sz w:val="24"/>
          <w:szCs w:val="24"/>
          <w:lang w:val="en-US"/>
        </w:rPr>
      </w:pPr>
    </w:p>
    <w:p w14:paraId="727FA1A2" w14:textId="77777777" w:rsidR="00C05F5B" w:rsidRPr="00C05F5B" w:rsidRDefault="00C05F5B" w:rsidP="00C05F5B">
      <w:pPr>
        <w:rPr>
          <w:rFonts w:ascii="Times New Roman" w:hAnsi="Times New Roman"/>
          <w:sz w:val="24"/>
          <w:szCs w:val="24"/>
          <w:lang w:val="en-US"/>
        </w:rPr>
      </w:pPr>
      <w:r w:rsidRPr="00C05F5B">
        <w:rPr>
          <w:color w:val="000000"/>
          <w:sz w:val="24"/>
          <w:szCs w:val="24"/>
          <w:lang w:val="en-US"/>
        </w:rPr>
        <w:t>Untuk memastikan target tidak hilang maka Vernon akan melakukan micro-sweep dimana radar akan sedikit bergetar untuk mendapatkan data musuh terbaru.</w:t>
      </w:r>
    </w:p>
    <w:p w14:paraId="2568CAA6" w14:textId="77777777" w:rsidR="00C05F5B" w:rsidRPr="00C05F5B" w:rsidRDefault="00C05F5B" w:rsidP="00C05F5B">
      <w:pPr>
        <w:rPr>
          <w:rFonts w:ascii="Times New Roman" w:hAnsi="Times New Roman"/>
          <w:sz w:val="24"/>
          <w:szCs w:val="24"/>
          <w:lang w:val="en-US"/>
        </w:rPr>
      </w:pPr>
    </w:p>
    <w:p w14:paraId="40331374" w14:textId="77777777" w:rsidR="00C05F5B" w:rsidRPr="00C05F5B" w:rsidRDefault="00C05F5B" w:rsidP="00C05F5B">
      <w:pPr>
        <w:rPr>
          <w:rFonts w:ascii="Times New Roman" w:hAnsi="Times New Roman"/>
          <w:sz w:val="24"/>
          <w:szCs w:val="24"/>
          <w:lang w:val="en-US"/>
        </w:rPr>
      </w:pPr>
      <w:r w:rsidRPr="00C05F5B">
        <w:rPr>
          <w:b/>
          <w:bCs/>
          <w:color w:val="000000"/>
          <w:sz w:val="24"/>
          <w:szCs w:val="24"/>
          <w:lang w:val="en-US"/>
        </w:rPr>
        <w:t>ANTI-JAM </w:t>
      </w:r>
    </w:p>
    <w:p w14:paraId="027E181E"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EFEFEF"/>
          <w:sz w:val="21"/>
          <w:szCs w:val="21"/>
          <w:lang w:val="en-US"/>
        </w:rPr>
        <w:t>public override void OnHitBot(HitBotEvent e)</w:t>
      </w:r>
    </w:p>
    <w:p w14:paraId="3A6FFB9C"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EFEFEF"/>
          <w:sz w:val="21"/>
          <w:szCs w:val="21"/>
          <w:lang w:val="en-US"/>
        </w:rPr>
        <w:t>    {</w:t>
      </w:r>
    </w:p>
    <w:p w14:paraId="751458CD"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EFEFEF"/>
          <w:sz w:val="21"/>
          <w:szCs w:val="21"/>
          <w:lang w:val="en-US"/>
        </w:rPr>
        <w:t>        moveDirection *= -1;</w:t>
      </w:r>
    </w:p>
    <w:p w14:paraId="289FAC1B"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EFEFEF"/>
          <w:sz w:val="21"/>
          <w:szCs w:val="21"/>
          <w:lang w:val="en-US"/>
        </w:rPr>
        <w:t>    }</w:t>
      </w:r>
    </w:p>
    <w:p w14:paraId="109A5690"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EFEFEF"/>
          <w:sz w:val="21"/>
          <w:szCs w:val="21"/>
          <w:lang w:val="en-US"/>
        </w:rPr>
        <w:t>public override void OnHitWall(HitWallEvent e)</w:t>
      </w:r>
    </w:p>
    <w:p w14:paraId="0BF7821F"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EFEFEF"/>
          <w:sz w:val="21"/>
          <w:szCs w:val="21"/>
          <w:lang w:val="en-US"/>
        </w:rPr>
        <w:t>    {</w:t>
      </w:r>
    </w:p>
    <w:p w14:paraId="31478E65"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EFEFEF"/>
          <w:sz w:val="21"/>
          <w:szCs w:val="21"/>
          <w:lang w:val="en-US"/>
        </w:rPr>
        <w:t>        moveDirection *= -1;</w:t>
      </w:r>
    </w:p>
    <w:p w14:paraId="212E75D6" w14:textId="77777777" w:rsidR="00C05F5B" w:rsidRPr="00C05F5B" w:rsidRDefault="00C05F5B" w:rsidP="00C05F5B">
      <w:pPr>
        <w:shd w:val="clear" w:color="auto" w:fill="121314"/>
        <w:rPr>
          <w:rFonts w:ascii="Times New Roman" w:hAnsi="Times New Roman"/>
          <w:sz w:val="24"/>
          <w:szCs w:val="24"/>
          <w:lang w:val="en-US"/>
        </w:rPr>
      </w:pPr>
      <w:r w:rsidRPr="00C05F5B">
        <w:rPr>
          <w:rFonts w:ascii="Consolas" w:hAnsi="Consolas"/>
          <w:color w:val="EFEFEF"/>
          <w:sz w:val="21"/>
          <w:szCs w:val="21"/>
          <w:lang w:val="en-US"/>
        </w:rPr>
        <w:t>    }</w:t>
      </w:r>
    </w:p>
    <w:p w14:paraId="0E6B4E9D" w14:textId="77777777" w:rsidR="00C05F5B" w:rsidRPr="00C05F5B" w:rsidRDefault="00C05F5B" w:rsidP="00C05F5B">
      <w:pPr>
        <w:rPr>
          <w:rFonts w:ascii="Times New Roman" w:hAnsi="Times New Roman"/>
          <w:sz w:val="24"/>
          <w:szCs w:val="24"/>
          <w:lang w:val="en-US"/>
        </w:rPr>
      </w:pPr>
    </w:p>
    <w:p w14:paraId="45B39588" w14:textId="7BD49613" w:rsidR="00C05F5B" w:rsidRPr="00C05F5B" w:rsidRDefault="00C05F5B" w:rsidP="00C05F5B">
      <w:pPr>
        <w:rPr>
          <w:rFonts w:ascii="Times New Roman" w:hAnsi="Times New Roman"/>
          <w:sz w:val="24"/>
          <w:szCs w:val="24"/>
          <w:lang w:val="en-US"/>
        </w:rPr>
      </w:pPr>
      <w:r w:rsidRPr="00C05F5B">
        <w:rPr>
          <w:color w:val="000000"/>
          <w:sz w:val="24"/>
          <w:szCs w:val="24"/>
          <w:lang w:val="en-US"/>
        </w:rPr>
        <w:t>Sistem ini akan memastikan Vernon tidak stuck pada satu posisi dan bisa bergereak kempali dengan cepat.</w:t>
      </w:r>
      <w:r w:rsidR="00366F8E">
        <w:rPr>
          <w:color w:val="000000"/>
          <w:sz w:val="24"/>
          <w:szCs w:val="24"/>
          <w:lang w:val="en-US"/>
        </w:rPr>
        <w:br/>
      </w:r>
      <w:r w:rsidR="00366F8E">
        <w:rPr>
          <w:color w:val="000000"/>
          <w:sz w:val="24"/>
          <w:szCs w:val="24"/>
          <w:lang w:val="en-US"/>
        </w:rPr>
        <w:br/>
      </w:r>
      <w:r w:rsidR="00366F8E" w:rsidRPr="00366F8E">
        <w:rPr>
          <w:rFonts w:ascii="Times New Roman" w:hAnsi="Times New Roman"/>
          <w:sz w:val="24"/>
          <w:szCs w:val="24"/>
          <w:lang w:val="en-US"/>
        </w:rPr>
        <w:drawing>
          <wp:inline distT="0" distB="0" distL="0" distR="0" wp14:anchorId="258E5B61" wp14:editId="583C328A">
            <wp:extent cx="4565015" cy="751840"/>
            <wp:effectExtent l="0" t="0" r="6985" b="0"/>
            <wp:docPr id="180636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0808" name=""/>
                    <pic:cNvPicPr/>
                  </pic:nvPicPr>
                  <pic:blipFill>
                    <a:blip r:embed="rId14"/>
                    <a:stretch>
                      <a:fillRect/>
                    </a:stretch>
                  </pic:blipFill>
                  <pic:spPr>
                    <a:xfrm>
                      <a:off x="0" y="0"/>
                      <a:ext cx="4565015" cy="751840"/>
                    </a:xfrm>
                    <a:prstGeom prst="rect">
                      <a:avLst/>
                    </a:prstGeom>
                  </pic:spPr>
                </pic:pic>
              </a:graphicData>
            </a:graphic>
          </wp:inline>
        </w:drawing>
      </w:r>
    </w:p>
    <w:p w14:paraId="43A7EAD9" w14:textId="161615C9" w:rsidR="00366F8E" w:rsidRDefault="00366F8E" w:rsidP="00366F8E">
      <w:pPr>
        <w:ind w:left="810" w:right="529"/>
        <w:jc w:val="center"/>
        <w:rPr>
          <w:sz w:val="22"/>
          <w:szCs w:val="28"/>
          <w:lang w:val="en-US"/>
        </w:rPr>
      </w:pPr>
      <w:r w:rsidRPr="000E3475">
        <w:rPr>
          <w:sz w:val="22"/>
          <w:szCs w:val="28"/>
          <w:lang w:val="en-US"/>
        </w:rPr>
        <w:t xml:space="preserve">Exhibit </w:t>
      </w:r>
      <w:r>
        <w:rPr>
          <w:sz w:val="22"/>
          <w:szCs w:val="28"/>
          <w:lang w:val="en-US"/>
        </w:rPr>
        <w:t>B. Gustav VS Vernon (Advantage for Vernon)</w:t>
      </w:r>
    </w:p>
    <w:p w14:paraId="3A8B78DF" w14:textId="77777777" w:rsidR="00C05F5B" w:rsidRDefault="00C05F5B" w:rsidP="000E3475">
      <w:pPr>
        <w:ind w:left="810" w:right="529"/>
        <w:jc w:val="center"/>
        <w:rPr>
          <w:sz w:val="22"/>
          <w:szCs w:val="28"/>
          <w:lang w:val="en-US"/>
        </w:rPr>
      </w:pPr>
    </w:p>
    <w:p w14:paraId="79412BB8" w14:textId="77777777" w:rsidR="00C05F5B" w:rsidRPr="000E3475" w:rsidRDefault="00C05F5B" w:rsidP="000E3475">
      <w:pPr>
        <w:ind w:left="810" w:right="529"/>
        <w:jc w:val="center"/>
        <w:rPr>
          <w:spacing w:val="-5"/>
          <w:sz w:val="14"/>
          <w:szCs w:val="18"/>
        </w:rPr>
      </w:pPr>
    </w:p>
    <w:p w14:paraId="4A81E39D" w14:textId="540741F7" w:rsidR="00C05F5B" w:rsidRDefault="00BA51DA" w:rsidP="00C05F5B">
      <w:pPr>
        <w:rPr>
          <w:spacing w:val="-5"/>
        </w:rPr>
      </w:pPr>
      <w:r>
        <w:rPr>
          <w:spacing w:val="-5"/>
        </w:rPr>
        <w:br w:type="page"/>
      </w:r>
    </w:p>
    <w:p w14:paraId="44098C56" w14:textId="77777777" w:rsidR="000E3475" w:rsidRDefault="000E3475">
      <w:pPr>
        <w:rPr>
          <w:spacing w:val="-5"/>
        </w:rPr>
      </w:pPr>
    </w:p>
    <w:p w14:paraId="7FEBA3B6" w14:textId="56B47B20" w:rsidR="00BA51DA" w:rsidRPr="00644920" w:rsidRDefault="00BA51DA" w:rsidP="00BA51DA">
      <w:pPr>
        <w:pStyle w:val="Heading1"/>
        <w:jc w:val="center"/>
        <w:rPr>
          <w:color w:val="auto"/>
        </w:rPr>
      </w:pPr>
      <w:bookmarkStart w:id="7" w:name="_Toc230461026"/>
      <w:r w:rsidRPr="00AE7F7F">
        <w:rPr>
          <w:color w:val="auto"/>
        </w:rPr>
        <w:t xml:space="preserve">Bab </w:t>
      </w:r>
      <w:r>
        <w:rPr>
          <w:color w:val="auto"/>
        </w:rPr>
        <w:t>V</w:t>
      </w:r>
      <w:r w:rsidRPr="00AE7F7F">
        <w:rPr>
          <w:color w:val="auto"/>
        </w:rPr>
        <w:t xml:space="preserve"> : </w:t>
      </w:r>
      <w:r>
        <w:rPr>
          <w:color w:val="auto"/>
        </w:rPr>
        <w:t>Kesimpulan</w:t>
      </w:r>
      <w:bookmarkEnd w:id="7"/>
    </w:p>
    <w:p w14:paraId="0D312A53" w14:textId="6AA1A520" w:rsidR="00517A39" w:rsidRDefault="00517A39" w:rsidP="00517A39">
      <w:pPr>
        <w:ind w:left="270" w:right="529"/>
        <w:jc w:val="both"/>
        <w:rPr>
          <w:sz w:val="24"/>
          <w:szCs w:val="32"/>
        </w:rPr>
      </w:pPr>
      <w:r>
        <w:rPr>
          <w:sz w:val="24"/>
          <w:szCs w:val="32"/>
        </w:rPr>
        <w:t>Robocode adalah salah satu cara implementasi dari Strategi Algoritma, dimana Strategi dari suatu program dites dan diuji, melihat apakah strategi tersebut dapat bertahan dan sukses dalam mengerjakan yang yang sudah diperintahkan.</w:t>
      </w:r>
      <w:r>
        <w:rPr>
          <w:sz w:val="24"/>
          <w:szCs w:val="32"/>
        </w:rPr>
        <w:br/>
      </w:r>
      <w:r>
        <w:rPr>
          <w:sz w:val="24"/>
          <w:szCs w:val="32"/>
        </w:rPr>
        <w:br/>
        <w:t>Dari strategi tersebutlah, program bergerak sesuai algoritma yang sudah dibuat, dan Algoritma diuji rencananya dalam memerintahkan program. Dan keduanya biasa saling simpang siur secara tidak sengaja.</w:t>
      </w:r>
      <w:r>
        <w:rPr>
          <w:sz w:val="24"/>
          <w:szCs w:val="32"/>
        </w:rPr>
        <w:br/>
      </w:r>
      <w:r>
        <w:rPr>
          <w:sz w:val="24"/>
          <w:szCs w:val="32"/>
        </w:rPr>
        <w:br/>
        <w:t>Strategi Algoritma, merupakan suatu hal yang diperlukan untuk menyelesaikan masalah komputif, dan dimana sebuah strategi algoritma yang digunakan dapat menghasilkan output dan tingkat kesuksesan yang berbeda-juga. Sehingga, penggunaan Strategi Algoritma sangat bergantung pada keinginan dan kebutuhan dari sebuah Program.</w:t>
      </w:r>
      <w:r>
        <w:rPr>
          <w:sz w:val="24"/>
          <w:szCs w:val="32"/>
        </w:rPr>
        <w:br/>
      </w:r>
      <w:r>
        <w:rPr>
          <w:sz w:val="24"/>
          <w:szCs w:val="32"/>
        </w:rPr>
        <w:br/>
        <w:t>Dalam Robocode, Strategi Greedy bisa terbilang yang terbaik, karena semua bagian dan komponen yang membentuk sebuah Tank Robocode menginginkan solusi terbaik untuk semua masalah yang dapat terjadi, dan meraup keuntungan paling baik dengan rasio pengeluaran yang lebih sedikit.</w:t>
      </w:r>
      <w:r w:rsidR="00E60F46">
        <w:rPr>
          <w:sz w:val="24"/>
          <w:szCs w:val="32"/>
        </w:rPr>
        <w:br/>
      </w:r>
      <w:r w:rsidR="00E60F46">
        <w:rPr>
          <w:sz w:val="24"/>
          <w:szCs w:val="32"/>
        </w:rPr>
        <w:br/>
        <w:t xml:space="preserve">Kelompok Gundam KW diberi pertanyaan tersebut, dan mencari solusi melalui cara gerak dari Tank Robocode, yang disupport oleh sistem Firing dan Radar </w:t>
      </w:r>
      <w:r w:rsidR="00D626A4">
        <w:rPr>
          <w:sz w:val="24"/>
          <w:szCs w:val="32"/>
        </w:rPr>
        <w:t>sebagai implementasi greedy.</w:t>
      </w:r>
      <w:r w:rsidR="00E60F46">
        <w:rPr>
          <w:sz w:val="24"/>
          <w:szCs w:val="32"/>
        </w:rPr>
        <w:t>.</w:t>
      </w:r>
    </w:p>
    <w:tbl>
      <w:tblPr>
        <w:tblStyle w:val="TableGrid"/>
        <w:tblW w:w="0" w:type="auto"/>
        <w:tblInd w:w="270" w:type="dxa"/>
        <w:tblLook w:val="04A0" w:firstRow="1" w:lastRow="0" w:firstColumn="1" w:lastColumn="0" w:noHBand="0" w:noVBand="1"/>
      </w:tblPr>
      <w:tblGrid>
        <w:gridCol w:w="1046"/>
        <w:gridCol w:w="3697"/>
        <w:gridCol w:w="1002"/>
        <w:gridCol w:w="1164"/>
      </w:tblGrid>
      <w:tr w:rsidR="00294298" w14:paraId="2708B40D" w14:textId="77777777" w:rsidTr="00294298">
        <w:trPr>
          <w:trHeight w:val="350"/>
        </w:trPr>
        <w:tc>
          <w:tcPr>
            <w:tcW w:w="984" w:type="dxa"/>
          </w:tcPr>
          <w:p w14:paraId="31242CEF" w14:textId="0F997C70" w:rsidR="00294298" w:rsidRPr="00294298" w:rsidRDefault="00294298" w:rsidP="00294298">
            <w:pPr>
              <w:ind w:right="529"/>
              <w:jc w:val="center"/>
              <w:rPr>
                <w:spacing w:val="-5"/>
                <w:sz w:val="20"/>
                <w:szCs w:val="24"/>
              </w:rPr>
            </w:pPr>
            <w:r w:rsidRPr="00294298">
              <w:rPr>
                <w:spacing w:val="-5"/>
                <w:sz w:val="20"/>
                <w:szCs w:val="24"/>
              </w:rPr>
              <w:t>NO</w:t>
            </w:r>
          </w:p>
        </w:tc>
        <w:tc>
          <w:tcPr>
            <w:tcW w:w="3901" w:type="dxa"/>
          </w:tcPr>
          <w:p w14:paraId="4F8E807C" w14:textId="06E6314B" w:rsidR="00294298" w:rsidRPr="00294298" w:rsidRDefault="00294298" w:rsidP="00294298">
            <w:pPr>
              <w:ind w:right="529"/>
              <w:jc w:val="center"/>
              <w:rPr>
                <w:spacing w:val="-5"/>
                <w:sz w:val="20"/>
                <w:szCs w:val="24"/>
              </w:rPr>
            </w:pPr>
            <w:r w:rsidRPr="00294298">
              <w:rPr>
                <w:spacing w:val="-5"/>
                <w:sz w:val="20"/>
                <w:szCs w:val="24"/>
              </w:rPr>
              <w:t>POIN</w:t>
            </w:r>
          </w:p>
        </w:tc>
        <w:tc>
          <w:tcPr>
            <w:tcW w:w="949" w:type="dxa"/>
          </w:tcPr>
          <w:p w14:paraId="28E3FF5F" w14:textId="6B22425C" w:rsidR="00294298" w:rsidRPr="00294298" w:rsidRDefault="00294298" w:rsidP="00294298">
            <w:pPr>
              <w:ind w:right="529"/>
              <w:jc w:val="center"/>
              <w:rPr>
                <w:spacing w:val="-5"/>
                <w:sz w:val="20"/>
                <w:szCs w:val="24"/>
              </w:rPr>
            </w:pPr>
            <w:r w:rsidRPr="00294298">
              <w:rPr>
                <w:spacing w:val="-5"/>
                <w:sz w:val="20"/>
                <w:szCs w:val="24"/>
              </w:rPr>
              <w:t>YA</w:t>
            </w:r>
          </w:p>
        </w:tc>
        <w:tc>
          <w:tcPr>
            <w:tcW w:w="731" w:type="dxa"/>
          </w:tcPr>
          <w:p w14:paraId="4DC8AFAF" w14:textId="05161E39" w:rsidR="00294298" w:rsidRPr="00294298" w:rsidRDefault="00294298" w:rsidP="00294298">
            <w:pPr>
              <w:ind w:right="529"/>
              <w:jc w:val="center"/>
              <w:rPr>
                <w:spacing w:val="-5"/>
                <w:sz w:val="20"/>
                <w:szCs w:val="24"/>
              </w:rPr>
            </w:pPr>
            <w:r w:rsidRPr="00294298">
              <w:rPr>
                <w:spacing w:val="-5"/>
                <w:sz w:val="20"/>
                <w:szCs w:val="24"/>
              </w:rPr>
              <w:t>Tidak</w:t>
            </w:r>
          </w:p>
        </w:tc>
      </w:tr>
      <w:tr w:rsidR="00294298" w14:paraId="4D40D87D" w14:textId="77777777" w:rsidTr="00294298">
        <w:tc>
          <w:tcPr>
            <w:tcW w:w="984" w:type="dxa"/>
          </w:tcPr>
          <w:p w14:paraId="13F02AA5" w14:textId="65137D23" w:rsidR="00294298" w:rsidRPr="00294298" w:rsidRDefault="00294298" w:rsidP="00294298">
            <w:pPr>
              <w:ind w:right="529"/>
              <w:jc w:val="center"/>
              <w:rPr>
                <w:spacing w:val="-5"/>
                <w:sz w:val="20"/>
                <w:szCs w:val="24"/>
              </w:rPr>
            </w:pPr>
            <w:r w:rsidRPr="00294298">
              <w:rPr>
                <w:spacing w:val="-5"/>
                <w:sz w:val="20"/>
                <w:szCs w:val="24"/>
              </w:rPr>
              <w:t>1</w:t>
            </w:r>
          </w:p>
        </w:tc>
        <w:tc>
          <w:tcPr>
            <w:tcW w:w="3901" w:type="dxa"/>
          </w:tcPr>
          <w:p w14:paraId="54FA5093" w14:textId="62702578" w:rsidR="00294298" w:rsidRPr="00294298" w:rsidRDefault="00294298" w:rsidP="00294298">
            <w:pPr>
              <w:ind w:right="529"/>
              <w:rPr>
                <w:spacing w:val="-5"/>
                <w:sz w:val="20"/>
                <w:szCs w:val="24"/>
              </w:rPr>
            </w:pPr>
            <w:r w:rsidRPr="00294298">
              <w:rPr>
                <w:spacing w:val="-5"/>
                <w:sz w:val="20"/>
                <w:szCs w:val="24"/>
              </w:rPr>
              <w:t>Bot dapat dijalankan pada Engine yang sudah dimodifikasi asisten.</w:t>
            </w:r>
          </w:p>
        </w:tc>
        <w:tc>
          <w:tcPr>
            <w:tcW w:w="949" w:type="dxa"/>
          </w:tcPr>
          <w:p w14:paraId="21F1EE8C" w14:textId="013C8B25" w:rsidR="00294298" w:rsidRPr="00294298" w:rsidRDefault="007C6151" w:rsidP="00294298">
            <w:pPr>
              <w:ind w:right="529"/>
              <w:jc w:val="center"/>
              <w:rPr>
                <w:spacing w:val="-5"/>
                <w:sz w:val="20"/>
                <w:szCs w:val="24"/>
              </w:rPr>
            </w:pPr>
            <w:r>
              <w:rPr>
                <w:spacing w:val="-5"/>
                <w:sz w:val="20"/>
                <w:szCs w:val="24"/>
              </w:rPr>
              <w:t>O</w:t>
            </w:r>
          </w:p>
        </w:tc>
        <w:tc>
          <w:tcPr>
            <w:tcW w:w="731" w:type="dxa"/>
          </w:tcPr>
          <w:p w14:paraId="59592DDA" w14:textId="77777777" w:rsidR="00294298" w:rsidRPr="00294298" w:rsidRDefault="00294298" w:rsidP="00294298">
            <w:pPr>
              <w:ind w:right="529"/>
              <w:jc w:val="center"/>
              <w:rPr>
                <w:spacing w:val="-5"/>
                <w:sz w:val="20"/>
                <w:szCs w:val="24"/>
              </w:rPr>
            </w:pPr>
          </w:p>
        </w:tc>
      </w:tr>
      <w:tr w:rsidR="00294298" w14:paraId="5E405BA4" w14:textId="77777777" w:rsidTr="00294298">
        <w:tc>
          <w:tcPr>
            <w:tcW w:w="984" w:type="dxa"/>
          </w:tcPr>
          <w:p w14:paraId="4BBE1A83" w14:textId="37B49722" w:rsidR="00294298" w:rsidRPr="00294298" w:rsidRDefault="00294298" w:rsidP="00294298">
            <w:pPr>
              <w:ind w:right="529"/>
              <w:jc w:val="center"/>
              <w:rPr>
                <w:spacing w:val="-5"/>
                <w:sz w:val="20"/>
                <w:szCs w:val="24"/>
              </w:rPr>
            </w:pPr>
            <w:r w:rsidRPr="00294298">
              <w:rPr>
                <w:spacing w:val="-5"/>
                <w:sz w:val="20"/>
                <w:szCs w:val="24"/>
              </w:rPr>
              <w:t>2</w:t>
            </w:r>
          </w:p>
        </w:tc>
        <w:tc>
          <w:tcPr>
            <w:tcW w:w="3901" w:type="dxa"/>
          </w:tcPr>
          <w:p w14:paraId="7F446AC5" w14:textId="4590417C" w:rsidR="00294298" w:rsidRPr="00294298" w:rsidRDefault="00294298" w:rsidP="00294298">
            <w:pPr>
              <w:ind w:right="529"/>
              <w:rPr>
                <w:spacing w:val="-5"/>
                <w:sz w:val="20"/>
                <w:szCs w:val="24"/>
              </w:rPr>
            </w:pPr>
            <w:r w:rsidRPr="00294298">
              <w:rPr>
                <w:spacing w:val="-5"/>
                <w:sz w:val="20"/>
                <w:szCs w:val="24"/>
              </w:rPr>
              <w:t>Membuat 4 solusi greedy dengan heuristic yang berbeda</w:t>
            </w:r>
          </w:p>
        </w:tc>
        <w:tc>
          <w:tcPr>
            <w:tcW w:w="949" w:type="dxa"/>
          </w:tcPr>
          <w:p w14:paraId="7EC0F1BC" w14:textId="0AB2CCAE" w:rsidR="00294298" w:rsidRPr="00294298" w:rsidRDefault="007C6151" w:rsidP="00294298">
            <w:pPr>
              <w:ind w:right="529"/>
              <w:jc w:val="center"/>
              <w:rPr>
                <w:spacing w:val="-5"/>
                <w:sz w:val="20"/>
                <w:szCs w:val="24"/>
              </w:rPr>
            </w:pPr>
            <w:r>
              <w:rPr>
                <w:spacing w:val="-5"/>
                <w:sz w:val="20"/>
                <w:szCs w:val="24"/>
              </w:rPr>
              <w:t>O</w:t>
            </w:r>
          </w:p>
        </w:tc>
        <w:tc>
          <w:tcPr>
            <w:tcW w:w="731" w:type="dxa"/>
          </w:tcPr>
          <w:p w14:paraId="4B06C856" w14:textId="77777777" w:rsidR="00294298" w:rsidRPr="00294298" w:rsidRDefault="00294298" w:rsidP="00294298">
            <w:pPr>
              <w:ind w:right="529"/>
              <w:jc w:val="center"/>
              <w:rPr>
                <w:spacing w:val="-5"/>
                <w:sz w:val="20"/>
                <w:szCs w:val="24"/>
              </w:rPr>
            </w:pPr>
          </w:p>
        </w:tc>
      </w:tr>
      <w:tr w:rsidR="00294298" w14:paraId="3A7D379E" w14:textId="77777777" w:rsidTr="00294298">
        <w:tc>
          <w:tcPr>
            <w:tcW w:w="984" w:type="dxa"/>
          </w:tcPr>
          <w:p w14:paraId="66087898" w14:textId="2616D104" w:rsidR="00294298" w:rsidRPr="00294298" w:rsidRDefault="00294298" w:rsidP="00294298">
            <w:pPr>
              <w:ind w:right="529"/>
              <w:jc w:val="center"/>
              <w:rPr>
                <w:spacing w:val="-5"/>
                <w:sz w:val="20"/>
                <w:szCs w:val="24"/>
              </w:rPr>
            </w:pPr>
            <w:r w:rsidRPr="00294298">
              <w:rPr>
                <w:spacing w:val="-5"/>
                <w:sz w:val="20"/>
                <w:szCs w:val="24"/>
              </w:rPr>
              <w:t>3</w:t>
            </w:r>
          </w:p>
        </w:tc>
        <w:tc>
          <w:tcPr>
            <w:tcW w:w="3901" w:type="dxa"/>
          </w:tcPr>
          <w:p w14:paraId="29272377" w14:textId="26332D5F" w:rsidR="00294298" w:rsidRPr="00294298" w:rsidRDefault="00294298" w:rsidP="00294298">
            <w:pPr>
              <w:ind w:right="529"/>
              <w:rPr>
                <w:spacing w:val="-5"/>
                <w:sz w:val="20"/>
                <w:szCs w:val="24"/>
              </w:rPr>
            </w:pPr>
            <w:r w:rsidRPr="00294298">
              <w:rPr>
                <w:spacing w:val="-5"/>
                <w:sz w:val="20"/>
                <w:szCs w:val="24"/>
              </w:rPr>
              <w:t>Membuat laporan sesuai dengan spesifikasi.</w:t>
            </w:r>
          </w:p>
        </w:tc>
        <w:tc>
          <w:tcPr>
            <w:tcW w:w="949" w:type="dxa"/>
          </w:tcPr>
          <w:p w14:paraId="5D88477F" w14:textId="0862F892" w:rsidR="00294298" w:rsidRPr="00294298" w:rsidRDefault="007C6151" w:rsidP="00294298">
            <w:pPr>
              <w:ind w:right="529"/>
              <w:jc w:val="center"/>
              <w:rPr>
                <w:spacing w:val="-5"/>
                <w:sz w:val="20"/>
                <w:szCs w:val="24"/>
              </w:rPr>
            </w:pPr>
            <w:r>
              <w:rPr>
                <w:spacing w:val="-5"/>
                <w:sz w:val="20"/>
                <w:szCs w:val="24"/>
              </w:rPr>
              <w:t>O</w:t>
            </w:r>
          </w:p>
        </w:tc>
        <w:tc>
          <w:tcPr>
            <w:tcW w:w="731" w:type="dxa"/>
          </w:tcPr>
          <w:p w14:paraId="502BC6FA" w14:textId="77777777" w:rsidR="00294298" w:rsidRPr="00294298" w:rsidRDefault="00294298" w:rsidP="00294298">
            <w:pPr>
              <w:ind w:right="529"/>
              <w:jc w:val="center"/>
              <w:rPr>
                <w:spacing w:val="-5"/>
                <w:sz w:val="20"/>
                <w:szCs w:val="24"/>
              </w:rPr>
            </w:pPr>
          </w:p>
        </w:tc>
      </w:tr>
      <w:tr w:rsidR="00294298" w14:paraId="1AF26B2C" w14:textId="77777777" w:rsidTr="00294298">
        <w:tc>
          <w:tcPr>
            <w:tcW w:w="984" w:type="dxa"/>
          </w:tcPr>
          <w:p w14:paraId="7DD6F8F6" w14:textId="545D3BE0" w:rsidR="00294298" w:rsidRPr="00294298" w:rsidRDefault="00294298" w:rsidP="00294298">
            <w:pPr>
              <w:ind w:right="529"/>
              <w:jc w:val="center"/>
              <w:rPr>
                <w:spacing w:val="-5"/>
                <w:sz w:val="20"/>
                <w:szCs w:val="24"/>
              </w:rPr>
            </w:pPr>
            <w:r w:rsidRPr="00294298">
              <w:rPr>
                <w:spacing w:val="-5"/>
                <w:sz w:val="20"/>
                <w:szCs w:val="24"/>
              </w:rPr>
              <w:t>4</w:t>
            </w:r>
          </w:p>
        </w:tc>
        <w:tc>
          <w:tcPr>
            <w:tcW w:w="3901" w:type="dxa"/>
          </w:tcPr>
          <w:p w14:paraId="6D537AC4" w14:textId="7C35FAD1" w:rsidR="00294298" w:rsidRPr="00294298" w:rsidRDefault="00294298" w:rsidP="00294298">
            <w:pPr>
              <w:ind w:right="529"/>
              <w:rPr>
                <w:spacing w:val="-5"/>
                <w:sz w:val="20"/>
                <w:szCs w:val="24"/>
              </w:rPr>
            </w:pPr>
            <w:r w:rsidRPr="00294298">
              <w:rPr>
                <w:spacing w:val="-5"/>
                <w:sz w:val="20"/>
                <w:szCs w:val="24"/>
              </w:rPr>
              <w:t>Membuat video bonus dan diunggah pada Youtube.</w:t>
            </w:r>
          </w:p>
        </w:tc>
        <w:tc>
          <w:tcPr>
            <w:tcW w:w="949" w:type="dxa"/>
          </w:tcPr>
          <w:p w14:paraId="3699B048" w14:textId="57E6B159" w:rsidR="00294298" w:rsidRPr="00294298" w:rsidRDefault="007C6151" w:rsidP="00294298">
            <w:pPr>
              <w:ind w:right="529"/>
              <w:jc w:val="center"/>
              <w:rPr>
                <w:spacing w:val="-5"/>
                <w:sz w:val="20"/>
                <w:szCs w:val="24"/>
              </w:rPr>
            </w:pPr>
            <w:r>
              <w:rPr>
                <w:spacing w:val="-5"/>
                <w:sz w:val="20"/>
                <w:szCs w:val="24"/>
              </w:rPr>
              <w:t>O</w:t>
            </w:r>
          </w:p>
        </w:tc>
        <w:tc>
          <w:tcPr>
            <w:tcW w:w="731" w:type="dxa"/>
          </w:tcPr>
          <w:p w14:paraId="410C9665" w14:textId="77777777" w:rsidR="00294298" w:rsidRPr="00294298" w:rsidRDefault="00294298" w:rsidP="00294298">
            <w:pPr>
              <w:ind w:right="529"/>
              <w:jc w:val="center"/>
              <w:rPr>
                <w:spacing w:val="-5"/>
                <w:sz w:val="20"/>
                <w:szCs w:val="24"/>
              </w:rPr>
            </w:pPr>
          </w:p>
        </w:tc>
      </w:tr>
    </w:tbl>
    <w:p w14:paraId="6B2ACBAC" w14:textId="559C92AC" w:rsidR="008E37CD" w:rsidRDefault="008E37CD" w:rsidP="00C4174E">
      <w:pPr>
        <w:ind w:left="270" w:right="529"/>
        <w:jc w:val="both"/>
        <w:rPr>
          <w:spacing w:val="-5"/>
        </w:rPr>
      </w:pPr>
      <w:r>
        <w:rPr>
          <w:spacing w:val="-5"/>
        </w:rPr>
        <w:br w:type="page"/>
      </w:r>
    </w:p>
    <w:p w14:paraId="605101F2" w14:textId="01A7EF48" w:rsidR="00CC1AEC" w:rsidRPr="00B6248C" w:rsidRDefault="00C82207" w:rsidP="00C32AEC">
      <w:pPr>
        <w:pStyle w:val="SectionLabel"/>
        <w:tabs>
          <w:tab w:val="left" w:pos="2895"/>
        </w:tabs>
        <w:spacing w:before="0" w:line="360" w:lineRule="auto"/>
        <w:rPr>
          <w:sz w:val="22"/>
          <w:szCs w:val="22"/>
        </w:rPr>
      </w:pPr>
      <w:r w:rsidRPr="00B6248C">
        <w:rPr>
          <w:sz w:val="30"/>
        </w:rPr>
        <w:lastRenderedPageBreak/>
        <w:t>Referensi</w:t>
      </w:r>
      <w:r w:rsidRPr="00B6248C">
        <w:rPr>
          <w:spacing w:val="-100"/>
        </w:rPr>
        <w:tab/>
      </w:r>
    </w:p>
    <w:p w14:paraId="36ED9C77" w14:textId="5C5FA982" w:rsidR="009F7210" w:rsidRPr="00C428C9" w:rsidRDefault="008523FE" w:rsidP="008523FE">
      <w:pPr>
        <w:ind w:left="1276" w:hanging="1276"/>
        <w:jc w:val="both"/>
        <w:rPr>
          <w:rStyle w:val="SubtleReference"/>
          <w:rFonts w:asciiTheme="majorHAnsi" w:hAnsiTheme="majorHAnsi" w:cstheme="majorHAnsi"/>
          <w:sz w:val="22"/>
          <w:szCs w:val="28"/>
        </w:rPr>
      </w:pPr>
      <w:r>
        <w:rPr>
          <w:rStyle w:val="SubtleReference"/>
          <w:sz w:val="24"/>
          <w:szCs w:val="32"/>
        </w:rPr>
        <w:t xml:space="preserve">Link Robocode Gundam kw (Github) : </w:t>
      </w:r>
      <w:r w:rsidR="00C428C9" w:rsidRPr="00C428C9">
        <w:rPr>
          <w:rStyle w:val="SubtleReference"/>
          <w:b/>
          <w:bCs/>
          <w:color w:val="00B0F0"/>
          <w:sz w:val="24"/>
          <w:szCs w:val="32"/>
        </w:rPr>
        <w:t>https://github.com/ManusiaIteraNo062/Tubes_GUNDAMKW</w:t>
      </w:r>
    </w:p>
    <w:p w14:paraId="5CD7130C" w14:textId="77777777" w:rsidR="000E4A2F" w:rsidRDefault="000E4A2F" w:rsidP="008523FE">
      <w:pPr>
        <w:ind w:left="1276" w:hanging="1276"/>
        <w:jc w:val="both"/>
        <w:rPr>
          <w:rStyle w:val="SubtleReference"/>
          <w:sz w:val="24"/>
          <w:szCs w:val="32"/>
        </w:rPr>
      </w:pPr>
    </w:p>
    <w:p w14:paraId="08076AFE" w14:textId="1DD9A1D6" w:rsidR="000E4A2F" w:rsidRDefault="000E4A2F" w:rsidP="008523FE">
      <w:pPr>
        <w:ind w:left="1276" w:hanging="1276"/>
        <w:jc w:val="both"/>
        <w:rPr>
          <w:rStyle w:val="SubtleReference"/>
          <w:sz w:val="24"/>
          <w:szCs w:val="32"/>
        </w:rPr>
      </w:pPr>
      <w:r>
        <w:rPr>
          <w:rStyle w:val="SubtleReference"/>
          <w:sz w:val="24"/>
          <w:szCs w:val="32"/>
        </w:rPr>
        <w:t>LINK Video Demo YT (Actual demo, No. Ex) :</w:t>
      </w:r>
    </w:p>
    <w:p w14:paraId="1A8BB11F" w14:textId="77777777" w:rsidR="008523FE" w:rsidRPr="008523FE" w:rsidRDefault="008523FE" w:rsidP="008523FE">
      <w:pPr>
        <w:ind w:left="1276" w:hanging="1276"/>
        <w:jc w:val="both"/>
        <w:rPr>
          <w:rStyle w:val="SubtleReference"/>
          <w:sz w:val="24"/>
          <w:szCs w:val="32"/>
          <w:lang w:val="nb-NO"/>
        </w:rPr>
      </w:pPr>
    </w:p>
    <w:sectPr w:rsidR="008523FE" w:rsidRPr="008523FE" w:rsidSect="002108ED">
      <w:headerReference w:type="default" r:id="rId15"/>
      <w:headerReference w:type="first" r:id="rId16"/>
      <w:pgSz w:w="9979" w:h="14175" w:code="1"/>
      <w:pgMar w:top="1440" w:right="1440" w:bottom="1440" w:left="1350" w:header="720" w:footer="720" w:gutter="0"/>
      <w:pgNumType w:start="1"/>
      <w:cols w:space="720"/>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DE995" w14:textId="77777777" w:rsidR="00E65945" w:rsidRPr="00B6248C" w:rsidRDefault="00E65945">
      <w:r w:rsidRPr="00B6248C">
        <w:separator/>
      </w:r>
    </w:p>
  </w:endnote>
  <w:endnote w:type="continuationSeparator" w:id="0">
    <w:p w14:paraId="03D4161F" w14:textId="77777777" w:rsidR="00E65945" w:rsidRPr="00B6248C" w:rsidRDefault="00E65945">
      <w:r w:rsidRPr="00B624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B9B5" w14:textId="77777777" w:rsidR="00B324FA" w:rsidRPr="00B6248C" w:rsidRDefault="00B324FA" w:rsidP="008B5C0C">
    <w:pPr>
      <w:pStyle w:val="Footer"/>
      <w:jc w:val="right"/>
    </w:pPr>
    <w:r w:rsidRPr="00B6248C">
      <w:rPr>
        <w:rStyle w:val="PageNumber"/>
      </w:rPr>
      <w:fldChar w:fldCharType="begin"/>
    </w:r>
    <w:r w:rsidRPr="00B6248C">
      <w:rPr>
        <w:rStyle w:val="PageNumber"/>
      </w:rPr>
      <w:instrText xml:space="preserve"> PAGE </w:instrText>
    </w:r>
    <w:r w:rsidRPr="00B6248C">
      <w:rPr>
        <w:rStyle w:val="PageNumber"/>
      </w:rPr>
      <w:fldChar w:fldCharType="separate"/>
    </w:r>
    <w:r w:rsidR="00926407" w:rsidRPr="00B6248C">
      <w:rPr>
        <w:rStyle w:val="PageNumber"/>
      </w:rPr>
      <w:t>2</w:t>
    </w:r>
    <w:r w:rsidRPr="00B6248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922C7" w14:textId="77777777" w:rsidR="00E65945" w:rsidRPr="00B6248C" w:rsidRDefault="00E65945">
      <w:r w:rsidRPr="00B6248C">
        <w:separator/>
      </w:r>
    </w:p>
  </w:footnote>
  <w:footnote w:type="continuationSeparator" w:id="0">
    <w:p w14:paraId="052A3107" w14:textId="77777777" w:rsidR="00E65945" w:rsidRPr="00B6248C" w:rsidRDefault="00E65945">
      <w:r w:rsidRPr="00B624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29F9C" w14:textId="14440D7A" w:rsidR="00B324FA" w:rsidRPr="00B6248C" w:rsidRDefault="00B324FA" w:rsidP="00F1661C">
    <w:pPr>
      <w:pStyle w:val="Header"/>
      <w:keepLines w:val="0"/>
      <w:tabs>
        <w:tab w:val="clear" w:pos="8640"/>
        <w:tab w:val="right" w:pos="8505"/>
      </w:tabs>
      <w:rPr>
        <w:spacing w:val="40"/>
        <w:szCs w:val="14"/>
      </w:rPr>
    </w:pPr>
    <w:r w:rsidRPr="00B6248C">
      <w:rPr>
        <w:noProof/>
        <w:spacing w:val="40"/>
        <w:szCs w:val="14"/>
      </w:rPr>
      <mc:AlternateContent>
        <mc:Choice Requires="wps">
          <w:drawing>
            <wp:anchor distT="0" distB="0" distL="114300" distR="114300" simplePos="0" relativeHeight="251657216" behindDoc="0" locked="0" layoutInCell="1" allowOverlap="1" wp14:anchorId="2B966F62" wp14:editId="0719F094">
              <wp:simplePos x="0" y="0"/>
              <wp:positionH relativeFrom="margin">
                <wp:align>center</wp:align>
              </wp:positionH>
              <wp:positionV relativeFrom="paragraph">
                <wp:posOffset>185636</wp:posOffset>
              </wp:positionV>
              <wp:extent cx="5462270" cy="0"/>
              <wp:effectExtent l="0" t="19050" r="43180" b="3810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57150" cmpd="thinThick">
                        <a:solidFill>
                          <a:srgbClr val="000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B75FF" id="Line 1" o:spid="_x0000_s1026" style="position:absolute;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4.6pt" to="430.1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" strokeweight="4.5pt">
              <v:stroke linestyle="thinThick"/>
              <w10:wrap anchorx="margin"/>
            </v:line>
          </w:pict>
        </mc:Fallback>
      </mc:AlternateContent>
    </w:r>
    <w:r w:rsidR="00E93115" w:rsidRPr="00B6248C">
      <w:rPr>
        <w:spacing w:val="40"/>
        <w:szCs w:val="14"/>
      </w:rPr>
      <w:t>laporan praktikum</w:t>
    </w:r>
    <w:r w:rsidRPr="00B6248C">
      <w:rPr>
        <w:spacing w:val="40"/>
        <w:szCs w:val="14"/>
      </w:rPr>
      <w:tab/>
    </w:r>
    <w:r w:rsidRPr="00B6248C">
      <w:rPr>
        <w:spacing w:val="40"/>
        <w:szCs w:val="14"/>
      </w:rPr>
      <w:tab/>
    </w:r>
    <w:r w:rsidR="00D82227" w:rsidRPr="00B6248C">
      <w:rPr>
        <w:rFonts w:cs="Arial"/>
        <w:caps w:val="0"/>
        <w:spacing w:val="0"/>
        <w:sz w:val="16"/>
      </w:rPr>
      <w:t>Teknik Informatika ITERA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0530" w14:textId="77777777" w:rsidR="00B324FA" w:rsidRPr="00B6248C" w:rsidRDefault="00B324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B68"/>
    <w:multiLevelType w:val="hybridMultilevel"/>
    <w:tmpl w:val="015EABD0"/>
    <w:lvl w:ilvl="0" w:tplc="BDAAB7EA">
      <w:start w:val="1"/>
      <w:numFmt w:val="decimal"/>
      <w:lvlText w:val="%1."/>
      <w:lvlJc w:val="left"/>
      <w:pPr>
        <w:ind w:left="1155" w:hanging="795"/>
      </w:pPr>
      <w:rPr>
        <w:rFonts w:eastAsia="Times New Roman" w:hint="default"/>
        <w:b/>
        <w:color w:val="000000" w:themeColor="text1"/>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B3C2A"/>
    <w:multiLevelType w:val="hybridMultilevel"/>
    <w:tmpl w:val="E5A21A52"/>
    <w:lvl w:ilvl="0" w:tplc="4522B7E4">
      <w:start w:val="1"/>
      <w:numFmt w:val="bullet"/>
      <w:pStyle w:val="hsrkomList2"/>
      <w:lvlText w:val=""/>
      <w:lvlJc w:val="left"/>
      <w:pPr>
        <w:tabs>
          <w:tab w:val="num" w:pos="720"/>
        </w:tabs>
        <w:ind w:left="720" w:hanging="360"/>
      </w:pPr>
      <w:rPr>
        <w:rFonts w:ascii="Wingdings" w:hAnsi="Wingdings"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E730E4"/>
    <w:multiLevelType w:val="hybridMultilevel"/>
    <w:tmpl w:val="C9EA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166106"/>
    <w:multiLevelType w:val="hybridMultilevel"/>
    <w:tmpl w:val="C9D8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510602"/>
    <w:multiLevelType w:val="singleLevel"/>
    <w:tmpl w:val="F1444738"/>
    <w:lvl w:ilvl="0">
      <w:start w:val="1"/>
      <w:numFmt w:val="bullet"/>
      <w:pStyle w:val="ListBullet5"/>
      <w:lvlText w:val=""/>
      <w:lvlJc w:val="left"/>
      <w:pPr>
        <w:tabs>
          <w:tab w:val="num" w:pos="360"/>
        </w:tabs>
        <w:ind w:left="360" w:right="360" w:hanging="360"/>
      </w:pPr>
      <w:rPr>
        <w:rFonts w:ascii="Wingdings" w:hAnsi="Wingdings" w:hint="default"/>
      </w:rPr>
    </w:lvl>
  </w:abstractNum>
  <w:abstractNum w:abstractNumId="5" w15:restartNumberingAfterBreak="0">
    <w:nsid w:val="55C833AF"/>
    <w:multiLevelType w:val="multilevel"/>
    <w:tmpl w:val="E716E14C"/>
    <w:lvl w:ilvl="0">
      <w:start w:val="1"/>
      <w:numFmt w:val="decimal"/>
      <w:pStyle w:val="hsrkomSub-bab2"/>
      <w:lvlText w:val="1.1.%1"/>
      <w:lvlJc w:val="left"/>
      <w:pPr>
        <w:tabs>
          <w:tab w:val="num" w:pos="907"/>
        </w:tabs>
        <w:ind w:left="907" w:hanging="907"/>
      </w:pPr>
      <w:rPr>
        <w:rFonts w:hint="default"/>
      </w:rPr>
    </w:lvl>
    <w:lvl w:ilvl="1">
      <w:start w:val="1"/>
      <w:numFmt w:val="decimal"/>
      <w:lvlText w:val="%1.%2."/>
      <w:lvlJc w:val="left"/>
      <w:pPr>
        <w:tabs>
          <w:tab w:val="num" w:pos="1152"/>
        </w:tabs>
        <w:ind w:left="1152" w:hanging="432"/>
      </w:pPr>
      <w:rPr>
        <w:rFonts w:hint="default"/>
        <w:b/>
        <w:i w:val="0"/>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088"/>
        </w:tabs>
        <w:ind w:left="2088" w:hanging="648"/>
      </w:pPr>
      <w:rPr>
        <w:rFonts w:hint="default"/>
      </w:rPr>
    </w:lvl>
    <w:lvl w:ilvl="4">
      <w:start w:val="1"/>
      <w:numFmt w:val="decimal"/>
      <w:lvlText w:val="%1.%2.%3.%4.%5."/>
      <w:lvlJc w:val="left"/>
      <w:pPr>
        <w:tabs>
          <w:tab w:val="num" w:pos="2592"/>
        </w:tabs>
        <w:ind w:left="2592" w:hanging="792"/>
      </w:pPr>
      <w:rPr>
        <w:rFonts w:hint="default"/>
      </w:rPr>
    </w:lvl>
    <w:lvl w:ilvl="5">
      <w:start w:val="1"/>
      <w:numFmt w:val="decimal"/>
      <w:lvlText w:val="%1.%2.%3.%4.%5.%6."/>
      <w:lvlJc w:val="left"/>
      <w:pPr>
        <w:tabs>
          <w:tab w:val="num" w:pos="3096"/>
        </w:tabs>
        <w:ind w:left="3096" w:hanging="936"/>
      </w:pPr>
      <w:rPr>
        <w:rFonts w:hint="default"/>
      </w:rPr>
    </w:lvl>
    <w:lvl w:ilvl="6">
      <w:start w:val="1"/>
      <w:numFmt w:val="decimal"/>
      <w:lvlText w:val="%1.%2.%3.%4.%5.%6.%7."/>
      <w:lvlJc w:val="left"/>
      <w:pPr>
        <w:tabs>
          <w:tab w:val="num" w:pos="3600"/>
        </w:tabs>
        <w:ind w:left="3600" w:hanging="1080"/>
      </w:pPr>
      <w:rPr>
        <w:rFonts w:hint="default"/>
      </w:rPr>
    </w:lvl>
    <w:lvl w:ilvl="7">
      <w:start w:val="1"/>
      <w:numFmt w:val="decimal"/>
      <w:lvlText w:val="%1.%2.%3.%4.%5.%6.%7.%8."/>
      <w:lvlJc w:val="left"/>
      <w:pPr>
        <w:tabs>
          <w:tab w:val="num" w:pos="4104"/>
        </w:tabs>
        <w:ind w:left="4104" w:hanging="1224"/>
      </w:pPr>
      <w:rPr>
        <w:rFonts w:hint="default"/>
      </w:rPr>
    </w:lvl>
    <w:lvl w:ilvl="8">
      <w:start w:val="1"/>
      <w:numFmt w:val="decimal"/>
      <w:lvlText w:val="%1.%2.%3.%4.%5.%6.%7.%8.%9."/>
      <w:lvlJc w:val="left"/>
      <w:pPr>
        <w:tabs>
          <w:tab w:val="num" w:pos="4680"/>
        </w:tabs>
        <w:ind w:left="4680" w:hanging="1440"/>
      </w:pPr>
      <w:rPr>
        <w:rFonts w:hint="default"/>
      </w:rPr>
    </w:lvl>
  </w:abstractNum>
  <w:abstractNum w:abstractNumId="6" w15:restartNumberingAfterBreak="0">
    <w:nsid w:val="659609A0"/>
    <w:multiLevelType w:val="hybridMultilevel"/>
    <w:tmpl w:val="16320296"/>
    <w:lvl w:ilvl="0" w:tplc="91E0B93C">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A24500"/>
    <w:multiLevelType w:val="multilevel"/>
    <w:tmpl w:val="A0AEC422"/>
    <w:lvl w:ilvl="0">
      <w:start w:val="1"/>
      <w:numFmt w:val="decimal"/>
      <w:lvlText w:val="%1."/>
      <w:lvlJc w:val="left"/>
      <w:pPr>
        <w:ind w:left="360" w:hanging="360"/>
      </w:pPr>
      <w:rPr>
        <w:rFonts w:hint="default"/>
      </w:rPr>
    </w:lvl>
    <w:lvl w:ilvl="1">
      <w:start w:val="1"/>
      <w:numFmt w:val="decimal"/>
      <w:pStyle w:val="hsrkomSub-bab1"/>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num w:numId="1" w16cid:durableId="829174138">
    <w:abstractNumId w:val="4"/>
  </w:num>
  <w:num w:numId="2" w16cid:durableId="1890455504">
    <w:abstractNumId w:val="1"/>
  </w:num>
  <w:num w:numId="3" w16cid:durableId="27804764">
    <w:abstractNumId w:val="5"/>
  </w:num>
  <w:num w:numId="4" w16cid:durableId="1998069434">
    <w:abstractNumId w:val="7"/>
  </w:num>
  <w:num w:numId="5" w16cid:durableId="859003249">
    <w:abstractNumId w:val="2"/>
  </w:num>
  <w:num w:numId="6" w16cid:durableId="1409115419">
    <w:abstractNumId w:val="3"/>
  </w:num>
  <w:num w:numId="7" w16cid:durableId="1804540319">
    <w:abstractNumId w:val="6"/>
  </w:num>
  <w:num w:numId="8" w16cid:durableId="4371773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fi-FI" w:vendorID="64" w:dllVersion="6" w:nlCheck="1" w:checkStyle="0"/>
  <w:activeWritingStyle w:appName="MSWord" w:lang="pt-BR" w:vendorID="64" w:dllVersion="6" w:nlCheck="1" w:checkStyle="0"/>
  <w:activeWritingStyle w:appName="MSWord" w:lang="es-E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s-ES" w:vendorID="64" w:dllVersion="4096" w:nlCheck="1" w:checkStyle="0"/>
  <w:activeWritingStyle w:appName="MSWord" w:lang="es-ES" w:vendorID="64" w:dllVersion="0" w:nlCheck="1" w:checkStyle="0"/>
  <w:activeWritingStyle w:appName="MSWord" w:lang="sv-SE" w:vendorID="64" w:dllVersion="0" w:nlCheck="1" w:checkStyle="0"/>
  <w:activeWritingStyle w:appName="MSWord" w:lang="fi-FI" w:vendorID="64" w:dllVersion="0" w:nlCheck="1" w:checkStyle="0"/>
  <w:activeWritingStyle w:appName="MSWord" w:lang="nb-NO" w:vendorID="64" w:dllVersion="0" w:nlCheck="1" w:checkStyle="0"/>
  <w:activeWritingStyle w:appName="MSWord" w:lang="en-GB" w:vendorID="64" w:dllVersion="0" w:nlCheck="1" w:checkStyle="0"/>
  <w:activeWritingStyle w:appName="MSWord" w:lang="en-US" w:vendorID="8" w:dllVersion="513" w:checkStyle="1"/>
  <w:activeWritingStyle w:appName="MSWord" w:lang="sv-SE" w:vendorID="22"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4"/>
  <w:drawingGridHorizontalSpacing w:val="187"/>
  <w:drawingGridVerticalSpacing w:val="187"/>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CD5"/>
    <w:rsid w:val="000006B9"/>
    <w:rsid w:val="00002608"/>
    <w:rsid w:val="000030B8"/>
    <w:rsid w:val="00006040"/>
    <w:rsid w:val="00006A5A"/>
    <w:rsid w:val="000070CA"/>
    <w:rsid w:val="0001063E"/>
    <w:rsid w:val="000120EA"/>
    <w:rsid w:val="00012288"/>
    <w:rsid w:val="000123BE"/>
    <w:rsid w:val="0001355F"/>
    <w:rsid w:val="00013D18"/>
    <w:rsid w:val="00015AC5"/>
    <w:rsid w:val="00020322"/>
    <w:rsid w:val="0002152A"/>
    <w:rsid w:val="00027595"/>
    <w:rsid w:val="00027ECF"/>
    <w:rsid w:val="0003061D"/>
    <w:rsid w:val="00030CF0"/>
    <w:rsid w:val="0003106D"/>
    <w:rsid w:val="000338BA"/>
    <w:rsid w:val="00033DCE"/>
    <w:rsid w:val="00035FF1"/>
    <w:rsid w:val="000360B2"/>
    <w:rsid w:val="000442D4"/>
    <w:rsid w:val="00053891"/>
    <w:rsid w:val="00053CAF"/>
    <w:rsid w:val="00055461"/>
    <w:rsid w:val="00056362"/>
    <w:rsid w:val="00056B92"/>
    <w:rsid w:val="000601C4"/>
    <w:rsid w:val="0006027A"/>
    <w:rsid w:val="00063665"/>
    <w:rsid w:val="000644C6"/>
    <w:rsid w:val="00065834"/>
    <w:rsid w:val="000733EB"/>
    <w:rsid w:val="00074EBE"/>
    <w:rsid w:val="0007509E"/>
    <w:rsid w:val="000772E3"/>
    <w:rsid w:val="00080B9B"/>
    <w:rsid w:val="00081531"/>
    <w:rsid w:val="000851A8"/>
    <w:rsid w:val="00085385"/>
    <w:rsid w:val="0008612C"/>
    <w:rsid w:val="000867D8"/>
    <w:rsid w:val="00086F6B"/>
    <w:rsid w:val="00087F1E"/>
    <w:rsid w:val="0009059A"/>
    <w:rsid w:val="00091D51"/>
    <w:rsid w:val="00092059"/>
    <w:rsid w:val="00093DF5"/>
    <w:rsid w:val="00094E72"/>
    <w:rsid w:val="00096D4A"/>
    <w:rsid w:val="00097579"/>
    <w:rsid w:val="000A1EEB"/>
    <w:rsid w:val="000A4CFB"/>
    <w:rsid w:val="000A5316"/>
    <w:rsid w:val="000A63B9"/>
    <w:rsid w:val="000B02B4"/>
    <w:rsid w:val="000B5692"/>
    <w:rsid w:val="000B675B"/>
    <w:rsid w:val="000B67AB"/>
    <w:rsid w:val="000C044B"/>
    <w:rsid w:val="000C1420"/>
    <w:rsid w:val="000C174E"/>
    <w:rsid w:val="000C2E93"/>
    <w:rsid w:val="000C358C"/>
    <w:rsid w:val="000C3E88"/>
    <w:rsid w:val="000C7654"/>
    <w:rsid w:val="000D38BF"/>
    <w:rsid w:val="000D68C0"/>
    <w:rsid w:val="000E065B"/>
    <w:rsid w:val="000E3475"/>
    <w:rsid w:val="000E43DE"/>
    <w:rsid w:val="000E4A2F"/>
    <w:rsid w:val="000E68E0"/>
    <w:rsid w:val="000F4968"/>
    <w:rsid w:val="000F5F80"/>
    <w:rsid w:val="00100E08"/>
    <w:rsid w:val="00101450"/>
    <w:rsid w:val="00110388"/>
    <w:rsid w:val="0011045E"/>
    <w:rsid w:val="00115245"/>
    <w:rsid w:val="00115801"/>
    <w:rsid w:val="00117F7D"/>
    <w:rsid w:val="00121BB4"/>
    <w:rsid w:val="0012286E"/>
    <w:rsid w:val="0012423E"/>
    <w:rsid w:val="00126F4F"/>
    <w:rsid w:val="0012738A"/>
    <w:rsid w:val="00132637"/>
    <w:rsid w:val="0013278E"/>
    <w:rsid w:val="00134DDA"/>
    <w:rsid w:val="00134ED9"/>
    <w:rsid w:val="00140EFD"/>
    <w:rsid w:val="00140FBF"/>
    <w:rsid w:val="00141097"/>
    <w:rsid w:val="00142960"/>
    <w:rsid w:val="00143157"/>
    <w:rsid w:val="00145911"/>
    <w:rsid w:val="00147437"/>
    <w:rsid w:val="001517F6"/>
    <w:rsid w:val="00153100"/>
    <w:rsid w:val="00154691"/>
    <w:rsid w:val="0016036C"/>
    <w:rsid w:val="0016087C"/>
    <w:rsid w:val="00160DEA"/>
    <w:rsid w:val="001614DE"/>
    <w:rsid w:val="001638DF"/>
    <w:rsid w:val="00166001"/>
    <w:rsid w:val="00166A28"/>
    <w:rsid w:val="00167271"/>
    <w:rsid w:val="00170313"/>
    <w:rsid w:val="00170DB7"/>
    <w:rsid w:val="00172D96"/>
    <w:rsid w:val="00174362"/>
    <w:rsid w:val="00175FC4"/>
    <w:rsid w:val="00176359"/>
    <w:rsid w:val="00181E0C"/>
    <w:rsid w:val="00183873"/>
    <w:rsid w:val="00183CA4"/>
    <w:rsid w:val="00184B80"/>
    <w:rsid w:val="00186609"/>
    <w:rsid w:val="00186718"/>
    <w:rsid w:val="00186FAE"/>
    <w:rsid w:val="0019309C"/>
    <w:rsid w:val="00193DFA"/>
    <w:rsid w:val="001945CD"/>
    <w:rsid w:val="00196E38"/>
    <w:rsid w:val="001A5C81"/>
    <w:rsid w:val="001A70A4"/>
    <w:rsid w:val="001B08D8"/>
    <w:rsid w:val="001B1C09"/>
    <w:rsid w:val="001B27E1"/>
    <w:rsid w:val="001B4142"/>
    <w:rsid w:val="001B5889"/>
    <w:rsid w:val="001B6D1F"/>
    <w:rsid w:val="001B7E26"/>
    <w:rsid w:val="001C0228"/>
    <w:rsid w:val="001C3188"/>
    <w:rsid w:val="001C4434"/>
    <w:rsid w:val="001C51E7"/>
    <w:rsid w:val="001D0D54"/>
    <w:rsid w:val="001D1F6F"/>
    <w:rsid w:val="001E08DF"/>
    <w:rsid w:val="001E10D0"/>
    <w:rsid w:val="001E13AA"/>
    <w:rsid w:val="001E1C3A"/>
    <w:rsid w:val="001E4F85"/>
    <w:rsid w:val="001E557E"/>
    <w:rsid w:val="001E5B5F"/>
    <w:rsid w:val="001E69A0"/>
    <w:rsid w:val="001E7649"/>
    <w:rsid w:val="001E7CA5"/>
    <w:rsid w:val="001F01EC"/>
    <w:rsid w:val="001F1F78"/>
    <w:rsid w:val="001F3C95"/>
    <w:rsid w:val="001F3F9E"/>
    <w:rsid w:val="001F4C80"/>
    <w:rsid w:val="001F5EE6"/>
    <w:rsid w:val="001F6582"/>
    <w:rsid w:val="002018EE"/>
    <w:rsid w:val="00202161"/>
    <w:rsid w:val="0020301E"/>
    <w:rsid w:val="002052D3"/>
    <w:rsid w:val="00210362"/>
    <w:rsid w:val="002108ED"/>
    <w:rsid w:val="002117F6"/>
    <w:rsid w:val="00213A42"/>
    <w:rsid w:val="00213B59"/>
    <w:rsid w:val="00214246"/>
    <w:rsid w:val="002149B2"/>
    <w:rsid w:val="00214E2B"/>
    <w:rsid w:val="00215329"/>
    <w:rsid w:val="002167E4"/>
    <w:rsid w:val="00217AA9"/>
    <w:rsid w:val="00217DF4"/>
    <w:rsid w:val="00221F34"/>
    <w:rsid w:val="0022775B"/>
    <w:rsid w:val="002277B4"/>
    <w:rsid w:val="0023062A"/>
    <w:rsid w:val="00236485"/>
    <w:rsid w:val="00237FD2"/>
    <w:rsid w:val="002406DC"/>
    <w:rsid w:val="00240F20"/>
    <w:rsid w:val="00241204"/>
    <w:rsid w:val="0024178D"/>
    <w:rsid w:val="00241D07"/>
    <w:rsid w:val="00241EDA"/>
    <w:rsid w:val="00242416"/>
    <w:rsid w:val="0024251F"/>
    <w:rsid w:val="002425DA"/>
    <w:rsid w:val="00242E8E"/>
    <w:rsid w:val="002432DE"/>
    <w:rsid w:val="00243F6D"/>
    <w:rsid w:val="00245605"/>
    <w:rsid w:val="00245F1A"/>
    <w:rsid w:val="00251066"/>
    <w:rsid w:val="00253B10"/>
    <w:rsid w:val="0025472A"/>
    <w:rsid w:val="00257F73"/>
    <w:rsid w:val="00262A0C"/>
    <w:rsid w:val="00262E34"/>
    <w:rsid w:val="002630EC"/>
    <w:rsid w:val="002648B4"/>
    <w:rsid w:val="00265308"/>
    <w:rsid w:val="0026579D"/>
    <w:rsid w:val="00265CA7"/>
    <w:rsid w:val="00267C81"/>
    <w:rsid w:val="00267D6A"/>
    <w:rsid w:val="00270B35"/>
    <w:rsid w:val="002760F3"/>
    <w:rsid w:val="00277B62"/>
    <w:rsid w:val="00280389"/>
    <w:rsid w:val="00281E0D"/>
    <w:rsid w:val="00282494"/>
    <w:rsid w:val="00282B69"/>
    <w:rsid w:val="002844B2"/>
    <w:rsid w:val="00286CA6"/>
    <w:rsid w:val="002876FC"/>
    <w:rsid w:val="00292175"/>
    <w:rsid w:val="00293E91"/>
    <w:rsid w:val="0029401D"/>
    <w:rsid w:val="00294298"/>
    <w:rsid w:val="0029552F"/>
    <w:rsid w:val="00295A9E"/>
    <w:rsid w:val="002A3C98"/>
    <w:rsid w:val="002A409E"/>
    <w:rsid w:val="002A4D62"/>
    <w:rsid w:val="002B1963"/>
    <w:rsid w:val="002B20B2"/>
    <w:rsid w:val="002B3E22"/>
    <w:rsid w:val="002B3E61"/>
    <w:rsid w:val="002B533F"/>
    <w:rsid w:val="002B6B49"/>
    <w:rsid w:val="002B6BD2"/>
    <w:rsid w:val="002C4043"/>
    <w:rsid w:val="002C640A"/>
    <w:rsid w:val="002D0F00"/>
    <w:rsid w:val="002D173C"/>
    <w:rsid w:val="002D4837"/>
    <w:rsid w:val="002D6BB4"/>
    <w:rsid w:val="002D6E51"/>
    <w:rsid w:val="002D76A9"/>
    <w:rsid w:val="002E1DD0"/>
    <w:rsid w:val="002E5C19"/>
    <w:rsid w:val="002E6720"/>
    <w:rsid w:val="002E726E"/>
    <w:rsid w:val="002E7814"/>
    <w:rsid w:val="002E7EFD"/>
    <w:rsid w:val="002F0406"/>
    <w:rsid w:val="002F0655"/>
    <w:rsid w:val="002F57DC"/>
    <w:rsid w:val="002F5B6E"/>
    <w:rsid w:val="002F6391"/>
    <w:rsid w:val="00300438"/>
    <w:rsid w:val="003005D0"/>
    <w:rsid w:val="00304814"/>
    <w:rsid w:val="00304FF8"/>
    <w:rsid w:val="00306BDE"/>
    <w:rsid w:val="00306CEB"/>
    <w:rsid w:val="0030774E"/>
    <w:rsid w:val="00307D37"/>
    <w:rsid w:val="00310980"/>
    <w:rsid w:val="0031234E"/>
    <w:rsid w:val="00312D57"/>
    <w:rsid w:val="00312DCF"/>
    <w:rsid w:val="00313BB5"/>
    <w:rsid w:val="0031410B"/>
    <w:rsid w:val="00320994"/>
    <w:rsid w:val="00320CCD"/>
    <w:rsid w:val="00321D8A"/>
    <w:rsid w:val="00322C93"/>
    <w:rsid w:val="00323C11"/>
    <w:rsid w:val="0032517A"/>
    <w:rsid w:val="00327264"/>
    <w:rsid w:val="0033370D"/>
    <w:rsid w:val="00335D72"/>
    <w:rsid w:val="0034085A"/>
    <w:rsid w:val="003412BC"/>
    <w:rsid w:val="00343FD2"/>
    <w:rsid w:val="0034517C"/>
    <w:rsid w:val="00347996"/>
    <w:rsid w:val="00350F3C"/>
    <w:rsid w:val="00351985"/>
    <w:rsid w:val="00352916"/>
    <w:rsid w:val="00357209"/>
    <w:rsid w:val="00361F28"/>
    <w:rsid w:val="0036262F"/>
    <w:rsid w:val="00363218"/>
    <w:rsid w:val="0036331E"/>
    <w:rsid w:val="003645D3"/>
    <w:rsid w:val="003652AF"/>
    <w:rsid w:val="00366F8E"/>
    <w:rsid w:val="00367F55"/>
    <w:rsid w:val="00371AB1"/>
    <w:rsid w:val="003749EE"/>
    <w:rsid w:val="003760BD"/>
    <w:rsid w:val="003767F7"/>
    <w:rsid w:val="00384D57"/>
    <w:rsid w:val="00390E53"/>
    <w:rsid w:val="00391787"/>
    <w:rsid w:val="00392B61"/>
    <w:rsid w:val="00393407"/>
    <w:rsid w:val="00395E6C"/>
    <w:rsid w:val="003971AC"/>
    <w:rsid w:val="00397257"/>
    <w:rsid w:val="003978A7"/>
    <w:rsid w:val="00397B3B"/>
    <w:rsid w:val="003A00AE"/>
    <w:rsid w:val="003A03C9"/>
    <w:rsid w:val="003A188B"/>
    <w:rsid w:val="003A48D2"/>
    <w:rsid w:val="003A5F2D"/>
    <w:rsid w:val="003A7941"/>
    <w:rsid w:val="003A7A95"/>
    <w:rsid w:val="003B242A"/>
    <w:rsid w:val="003B2D7D"/>
    <w:rsid w:val="003B5E8F"/>
    <w:rsid w:val="003C05FD"/>
    <w:rsid w:val="003C2452"/>
    <w:rsid w:val="003C24D0"/>
    <w:rsid w:val="003C2C7D"/>
    <w:rsid w:val="003C3EF5"/>
    <w:rsid w:val="003C44C2"/>
    <w:rsid w:val="003C68AE"/>
    <w:rsid w:val="003D048A"/>
    <w:rsid w:val="003D59DB"/>
    <w:rsid w:val="003D7254"/>
    <w:rsid w:val="003D77C8"/>
    <w:rsid w:val="003D78BD"/>
    <w:rsid w:val="003E104D"/>
    <w:rsid w:val="003E25C7"/>
    <w:rsid w:val="003E2DE1"/>
    <w:rsid w:val="003E676A"/>
    <w:rsid w:val="003F25AE"/>
    <w:rsid w:val="003F3388"/>
    <w:rsid w:val="003F5888"/>
    <w:rsid w:val="003F7A26"/>
    <w:rsid w:val="00401766"/>
    <w:rsid w:val="00402E12"/>
    <w:rsid w:val="0040516C"/>
    <w:rsid w:val="0040565B"/>
    <w:rsid w:val="0040624A"/>
    <w:rsid w:val="00406E35"/>
    <w:rsid w:val="00410906"/>
    <w:rsid w:val="00410C35"/>
    <w:rsid w:val="00414737"/>
    <w:rsid w:val="0041758D"/>
    <w:rsid w:val="00417DEF"/>
    <w:rsid w:val="00420942"/>
    <w:rsid w:val="00421DAF"/>
    <w:rsid w:val="0042313C"/>
    <w:rsid w:val="004237B5"/>
    <w:rsid w:val="004269D8"/>
    <w:rsid w:val="00430C03"/>
    <w:rsid w:val="004329E8"/>
    <w:rsid w:val="00432A56"/>
    <w:rsid w:val="00433D5F"/>
    <w:rsid w:val="00440B0E"/>
    <w:rsid w:val="00442F2F"/>
    <w:rsid w:val="00443758"/>
    <w:rsid w:val="00443BC2"/>
    <w:rsid w:val="00445E91"/>
    <w:rsid w:val="00446003"/>
    <w:rsid w:val="00447A78"/>
    <w:rsid w:val="0045343A"/>
    <w:rsid w:val="0045507A"/>
    <w:rsid w:val="0045552A"/>
    <w:rsid w:val="00455E3E"/>
    <w:rsid w:val="00457546"/>
    <w:rsid w:val="00457700"/>
    <w:rsid w:val="004578DF"/>
    <w:rsid w:val="00460353"/>
    <w:rsid w:val="004617A3"/>
    <w:rsid w:val="0046750C"/>
    <w:rsid w:val="004679AF"/>
    <w:rsid w:val="0047239C"/>
    <w:rsid w:val="00476B8A"/>
    <w:rsid w:val="0048095E"/>
    <w:rsid w:val="004818C5"/>
    <w:rsid w:val="00481AEA"/>
    <w:rsid w:val="00481BAF"/>
    <w:rsid w:val="004843D2"/>
    <w:rsid w:val="00484400"/>
    <w:rsid w:val="00484C2A"/>
    <w:rsid w:val="00484C52"/>
    <w:rsid w:val="00485313"/>
    <w:rsid w:val="00485A48"/>
    <w:rsid w:val="004865B7"/>
    <w:rsid w:val="00491D13"/>
    <w:rsid w:val="00492280"/>
    <w:rsid w:val="004950E3"/>
    <w:rsid w:val="00497C44"/>
    <w:rsid w:val="004A011A"/>
    <w:rsid w:val="004A047E"/>
    <w:rsid w:val="004A1F51"/>
    <w:rsid w:val="004A2A3E"/>
    <w:rsid w:val="004A3592"/>
    <w:rsid w:val="004A45FF"/>
    <w:rsid w:val="004A6AAF"/>
    <w:rsid w:val="004B09FA"/>
    <w:rsid w:val="004B1B97"/>
    <w:rsid w:val="004B273C"/>
    <w:rsid w:val="004B4F0B"/>
    <w:rsid w:val="004B5525"/>
    <w:rsid w:val="004B5ADE"/>
    <w:rsid w:val="004B6B2B"/>
    <w:rsid w:val="004C1948"/>
    <w:rsid w:val="004C199F"/>
    <w:rsid w:val="004C1AAD"/>
    <w:rsid w:val="004C2EA4"/>
    <w:rsid w:val="004C3986"/>
    <w:rsid w:val="004C6E3B"/>
    <w:rsid w:val="004C74F3"/>
    <w:rsid w:val="004D038F"/>
    <w:rsid w:val="004D0A65"/>
    <w:rsid w:val="004D0C83"/>
    <w:rsid w:val="004D3BBC"/>
    <w:rsid w:val="004D4D5E"/>
    <w:rsid w:val="004D5B61"/>
    <w:rsid w:val="004D5F10"/>
    <w:rsid w:val="004D6C27"/>
    <w:rsid w:val="004D7C0F"/>
    <w:rsid w:val="004E3390"/>
    <w:rsid w:val="004E6434"/>
    <w:rsid w:val="004E6562"/>
    <w:rsid w:val="004E7EC6"/>
    <w:rsid w:val="004F041D"/>
    <w:rsid w:val="004F1441"/>
    <w:rsid w:val="004F41B6"/>
    <w:rsid w:val="004F43A7"/>
    <w:rsid w:val="004F44B4"/>
    <w:rsid w:val="004F6EB5"/>
    <w:rsid w:val="00501F4C"/>
    <w:rsid w:val="00503885"/>
    <w:rsid w:val="0050450A"/>
    <w:rsid w:val="00504AE5"/>
    <w:rsid w:val="005051E6"/>
    <w:rsid w:val="00510927"/>
    <w:rsid w:val="00511410"/>
    <w:rsid w:val="005143D5"/>
    <w:rsid w:val="0051449D"/>
    <w:rsid w:val="0051532D"/>
    <w:rsid w:val="005157A5"/>
    <w:rsid w:val="00517A39"/>
    <w:rsid w:val="005203F8"/>
    <w:rsid w:val="00521479"/>
    <w:rsid w:val="00521E09"/>
    <w:rsid w:val="00525356"/>
    <w:rsid w:val="005320C8"/>
    <w:rsid w:val="00534473"/>
    <w:rsid w:val="005364B3"/>
    <w:rsid w:val="005374F7"/>
    <w:rsid w:val="00537B8B"/>
    <w:rsid w:val="00540E0E"/>
    <w:rsid w:val="00541A18"/>
    <w:rsid w:val="00542141"/>
    <w:rsid w:val="005432D6"/>
    <w:rsid w:val="005475C6"/>
    <w:rsid w:val="005500B2"/>
    <w:rsid w:val="00550B7A"/>
    <w:rsid w:val="0055352E"/>
    <w:rsid w:val="0055395D"/>
    <w:rsid w:val="0055648C"/>
    <w:rsid w:val="0055690D"/>
    <w:rsid w:val="00557B57"/>
    <w:rsid w:val="00557D39"/>
    <w:rsid w:val="00561A8D"/>
    <w:rsid w:val="005624A9"/>
    <w:rsid w:val="00570382"/>
    <w:rsid w:val="005723FB"/>
    <w:rsid w:val="00575F7E"/>
    <w:rsid w:val="00576457"/>
    <w:rsid w:val="00577437"/>
    <w:rsid w:val="00580A93"/>
    <w:rsid w:val="00581C9B"/>
    <w:rsid w:val="00581F19"/>
    <w:rsid w:val="00582FB5"/>
    <w:rsid w:val="00583769"/>
    <w:rsid w:val="005877A5"/>
    <w:rsid w:val="00590236"/>
    <w:rsid w:val="005A047C"/>
    <w:rsid w:val="005A1F35"/>
    <w:rsid w:val="005A377A"/>
    <w:rsid w:val="005A3B94"/>
    <w:rsid w:val="005A5A4D"/>
    <w:rsid w:val="005A5D61"/>
    <w:rsid w:val="005A7D27"/>
    <w:rsid w:val="005B05FA"/>
    <w:rsid w:val="005B10E0"/>
    <w:rsid w:val="005B168F"/>
    <w:rsid w:val="005B1912"/>
    <w:rsid w:val="005B2574"/>
    <w:rsid w:val="005B68D2"/>
    <w:rsid w:val="005C1FF5"/>
    <w:rsid w:val="005C7B0B"/>
    <w:rsid w:val="005D0392"/>
    <w:rsid w:val="005D1A61"/>
    <w:rsid w:val="005D71CF"/>
    <w:rsid w:val="005E416E"/>
    <w:rsid w:val="005E430E"/>
    <w:rsid w:val="005E6616"/>
    <w:rsid w:val="005F06E4"/>
    <w:rsid w:val="005F1575"/>
    <w:rsid w:val="005F1AF2"/>
    <w:rsid w:val="005F42DA"/>
    <w:rsid w:val="005F62D6"/>
    <w:rsid w:val="005F7AA1"/>
    <w:rsid w:val="006024A3"/>
    <w:rsid w:val="00603221"/>
    <w:rsid w:val="006047B7"/>
    <w:rsid w:val="00604B9E"/>
    <w:rsid w:val="00604FF3"/>
    <w:rsid w:val="00605946"/>
    <w:rsid w:val="00605AE2"/>
    <w:rsid w:val="00613A41"/>
    <w:rsid w:val="006155D0"/>
    <w:rsid w:val="006178F0"/>
    <w:rsid w:val="00620A9D"/>
    <w:rsid w:val="00625109"/>
    <w:rsid w:val="006268D8"/>
    <w:rsid w:val="00630336"/>
    <w:rsid w:val="0063144B"/>
    <w:rsid w:val="006338EF"/>
    <w:rsid w:val="00633F69"/>
    <w:rsid w:val="00640B9F"/>
    <w:rsid w:val="00643074"/>
    <w:rsid w:val="00643485"/>
    <w:rsid w:val="00644920"/>
    <w:rsid w:val="00645CDD"/>
    <w:rsid w:val="006467BB"/>
    <w:rsid w:val="0065131F"/>
    <w:rsid w:val="006522B9"/>
    <w:rsid w:val="00652E5B"/>
    <w:rsid w:val="006531DE"/>
    <w:rsid w:val="00653A24"/>
    <w:rsid w:val="00654740"/>
    <w:rsid w:val="00654AED"/>
    <w:rsid w:val="00655A6A"/>
    <w:rsid w:val="00655AFB"/>
    <w:rsid w:val="00657352"/>
    <w:rsid w:val="00657C9F"/>
    <w:rsid w:val="00661FF4"/>
    <w:rsid w:val="00663E9A"/>
    <w:rsid w:val="006707BD"/>
    <w:rsid w:val="006768BA"/>
    <w:rsid w:val="00680764"/>
    <w:rsid w:val="00680B31"/>
    <w:rsid w:val="00681074"/>
    <w:rsid w:val="00681431"/>
    <w:rsid w:val="0068578F"/>
    <w:rsid w:val="00687C5F"/>
    <w:rsid w:val="00690E5D"/>
    <w:rsid w:val="006915B8"/>
    <w:rsid w:val="006925B7"/>
    <w:rsid w:val="00695038"/>
    <w:rsid w:val="00695144"/>
    <w:rsid w:val="006A43EC"/>
    <w:rsid w:val="006A453F"/>
    <w:rsid w:val="006A4DB5"/>
    <w:rsid w:val="006A52FF"/>
    <w:rsid w:val="006A6D23"/>
    <w:rsid w:val="006A7827"/>
    <w:rsid w:val="006A7EF0"/>
    <w:rsid w:val="006B00F8"/>
    <w:rsid w:val="006B09F4"/>
    <w:rsid w:val="006B4E33"/>
    <w:rsid w:val="006B769D"/>
    <w:rsid w:val="006C02EF"/>
    <w:rsid w:val="006C1A31"/>
    <w:rsid w:val="006C40C2"/>
    <w:rsid w:val="006C5AF0"/>
    <w:rsid w:val="006C6EEE"/>
    <w:rsid w:val="006C7498"/>
    <w:rsid w:val="006D3A8A"/>
    <w:rsid w:val="006E0D2E"/>
    <w:rsid w:val="006E1817"/>
    <w:rsid w:val="006E1EC0"/>
    <w:rsid w:val="006E25D4"/>
    <w:rsid w:val="006E63E0"/>
    <w:rsid w:val="006E6558"/>
    <w:rsid w:val="006F247F"/>
    <w:rsid w:val="006F2A1F"/>
    <w:rsid w:val="006F3181"/>
    <w:rsid w:val="006F43D6"/>
    <w:rsid w:val="006F7F59"/>
    <w:rsid w:val="00700563"/>
    <w:rsid w:val="00700609"/>
    <w:rsid w:val="00700EA0"/>
    <w:rsid w:val="00702921"/>
    <w:rsid w:val="00702F19"/>
    <w:rsid w:val="00704549"/>
    <w:rsid w:val="00706564"/>
    <w:rsid w:val="00710F89"/>
    <w:rsid w:val="0071410A"/>
    <w:rsid w:val="00715D61"/>
    <w:rsid w:val="00715D6D"/>
    <w:rsid w:val="00717C8F"/>
    <w:rsid w:val="00721A8C"/>
    <w:rsid w:val="00723B49"/>
    <w:rsid w:val="007241C1"/>
    <w:rsid w:val="00724549"/>
    <w:rsid w:val="00725535"/>
    <w:rsid w:val="00727A15"/>
    <w:rsid w:val="00732118"/>
    <w:rsid w:val="00732C8B"/>
    <w:rsid w:val="00736A50"/>
    <w:rsid w:val="00742C40"/>
    <w:rsid w:val="007430EA"/>
    <w:rsid w:val="0074420A"/>
    <w:rsid w:val="00745EAA"/>
    <w:rsid w:val="00747106"/>
    <w:rsid w:val="00747CEA"/>
    <w:rsid w:val="0075087F"/>
    <w:rsid w:val="00753767"/>
    <w:rsid w:val="00755D56"/>
    <w:rsid w:val="00760C88"/>
    <w:rsid w:val="00761168"/>
    <w:rsid w:val="00762A7B"/>
    <w:rsid w:val="00764240"/>
    <w:rsid w:val="007661FB"/>
    <w:rsid w:val="00767C95"/>
    <w:rsid w:val="007812B0"/>
    <w:rsid w:val="0078264D"/>
    <w:rsid w:val="00782DA2"/>
    <w:rsid w:val="007838A9"/>
    <w:rsid w:val="00784E70"/>
    <w:rsid w:val="0078569D"/>
    <w:rsid w:val="00785D7D"/>
    <w:rsid w:val="007861AC"/>
    <w:rsid w:val="00787FC9"/>
    <w:rsid w:val="00791AC9"/>
    <w:rsid w:val="0079610F"/>
    <w:rsid w:val="007962B2"/>
    <w:rsid w:val="00797B6D"/>
    <w:rsid w:val="007A16E1"/>
    <w:rsid w:val="007A1A6E"/>
    <w:rsid w:val="007A249C"/>
    <w:rsid w:val="007A30FD"/>
    <w:rsid w:val="007A5D69"/>
    <w:rsid w:val="007A6423"/>
    <w:rsid w:val="007A76A8"/>
    <w:rsid w:val="007B19C0"/>
    <w:rsid w:val="007B2C08"/>
    <w:rsid w:val="007B2CB7"/>
    <w:rsid w:val="007B33A8"/>
    <w:rsid w:val="007B4085"/>
    <w:rsid w:val="007B4E47"/>
    <w:rsid w:val="007B665F"/>
    <w:rsid w:val="007B7AF1"/>
    <w:rsid w:val="007C6151"/>
    <w:rsid w:val="007C62BE"/>
    <w:rsid w:val="007C641B"/>
    <w:rsid w:val="007D0229"/>
    <w:rsid w:val="007D0E71"/>
    <w:rsid w:val="007D1BCA"/>
    <w:rsid w:val="007D2B8F"/>
    <w:rsid w:val="007D3877"/>
    <w:rsid w:val="007D429A"/>
    <w:rsid w:val="007D4FBC"/>
    <w:rsid w:val="007D632F"/>
    <w:rsid w:val="007D785A"/>
    <w:rsid w:val="007E2E56"/>
    <w:rsid w:val="007E2ECC"/>
    <w:rsid w:val="007E6519"/>
    <w:rsid w:val="007F002C"/>
    <w:rsid w:val="007F316D"/>
    <w:rsid w:val="007F720D"/>
    <w:rsid w:val="007F76ED"/>
    <w:rsid w:val="0080041E"/>
    <w:rsid w:val="008037DF"/>
    <w:rsid w:val="0080520F"/>
    <w:rsid w:val="00807AAD"/>
    <w:rsid w:val="00812139"/>
    <w:rsid w:val="00817A71"/>
    <w:rsid w:val="00822E09"/>
    <w:rsid w:val="008234AD"/>
    <w:rsid w:val="008239E2"/>
    <w:rsid w:val="0082410D"/>
    <w:rsid w:val="00827390"/>
    <w:rsid w:val="00830070"/>
    <w:rsid w:val="008304A9"/>
    <w:rsid w:val="00834DAC"/>
    <w:rsid w:val="00835563"/>
    <w:rsid w:val="00835AB5"/>
    <w:rsid w:val="00836A67"/>
    <w:rsid w:val="0083789B"/>
    <w:rsid w:val="00842747"/>
    <w:rsid w:val="00843BDF"/>
    <w:rsid w:val="00843C4B"/>
    <w:rsid w:val="008442D6"/>
    <w:rsid w:val="008456CA"/>
    <w:rsid w:val="00846B78"/>
    <w:rsid w:val="00850AB4"/>
    <w:rsid w:val="00851918"/>
    <w:rsid w:val="008523FE"/>
    <w:rsid w:val="00855F66"/>
    <w:rsid w:val="00856DD7"/>
    <w:rsid w:val="0086227D"/>
    <w:rsid w:val="008638DF"/>
    <w:rsid w:val="008649B2"/>
    <w:rsid w:val="008650B9"/>
    <w:rsid w:val="008674F3"/>
    <w:rsid w:val="008700BE"/>
    <w:rsid w:val="0087354B"/>
    <w:rsid w:val="008768EB"/>
    <w:rsid w:val="00880952"/>
    <w:rsid w:val="008811FF"/>
    <w:rsid w:val="008828F8"/>
    <w:rsid w:val="00884576"/>
    <w:rsid w:val="00885054"/>
    <w:rsid w:val="0088679E"/>
    <w:rsid w:val="00890717"/>
    <w:rsid w:val="00890749"/>
    <w:rsid w:val="00890FAF"/>
    <w:rsid w:val="008914A9"/>
    <w:rsid w:val="0089335E"/>
    <w:rsid w:val="008961AC"/>
    <w:rsid w:val="008966C2"/>
    <w:rsid w:val="00897C85"/>
    <w:rsid w:val="00897E45"/>
    <w:rsid w:val="008A07B3"/>
    <w:rsid w:val="008A0DDA"/>
    <w:rsid w:val="008A1562"/>
    <w:rsid w:val="008A59CC"/>
    <w:rsid w:val="008A61E4"/>
    <w:rsid w:val="008A667C"/>
    <w:rsid w:val="008A7D05"/>
    <w:rsid w:val="008B2F57"/>
    <w:rsid w:val="008B3620"/>
    <w:rsid w:val="008B5C0C"/>
    <w:rsid w:val="008B61BB"/>
    <w:rsid w:val="008B6422"/>
    <w:rsid w:val="008C0D78"/>
    <w:rsid w:val="008C131C"/>
    <w:rsid w:val="008C1720"/>
    <w:rsid w:val="008C2770"/>
    <w:rsid w:val="008C3C9E"/>
    <w:rsid w:val="008D18E6"/>
    <w:rsid w:val="008D1E94"/>
    <w:rsid w:val="008D2D4C"/>
    <w:rsid w:val="008D474F"/>
    <w:rsid w:val="008D4D36"/>
    <w:rsid w:val="008D4E45"/>
    <w:rsid w:val="008D5D34"/>
    <w:rsid w:val="008D6345"/>
    <w:rsid w:val="008E08D6"/>
    <w:rsid w:val="008E2370"/>
    <w:rsid w:val="008E25B3"/>
    <w:rsid w:val="008E26EE"/>
    <w:rsid w:val="008E37CD"/>
    <w:rsid w:val="008E7C3E"/>
    <w:rsid w:val="008F1E04"/>
    <w:rsid w:val="008F2900"/>
    <w:rsid w:val="008F2EE1"/>
    <w:rsid w:val="008F4035"/>
    <w:rsid w:val="008F5250"/>
    <w:rsid w:val="008F6009"/>
    <w:rsid w:val="008F6363"/>
    <w:rsid w:val="008F7C60"/>
    <w:rsid w:val="008F7D54"/>
    <w:rsid w:val="008F7E11"/>
    <w:rsid w:val="0090004C"/>
    <w:rsid w:val="00901A75"/>
    <w:rsid w:val="009021BB"/>
    <w:rsid w:val="009029EC"/>
    <w:rsid w:val="00905772"/>
    <w:rsid w:val="00905981"/>
    <w:rsid w:val="0091097D"/>
    <w:rsid w:val="00910D9A"/>
    <w:rsid w:val="00911881"/>
    <w:rsid w:val="009176B8"/>
    <w:rsid w:val="00924F74"/>
    <w:rsid w:val="00926407"/>
    <w:rsid w:val="00927A95"/>
    <w:rsid w:val="00927DB6"/>
    <w:rsid w:val="00927EB5"/>
    <w:rsid w:val="00927F2E"/>
    <w:rsid w:val="00930AFB"/>
    <w:rsid w:val="0093184B"/>
    <w:rsid w:val="009321B7"/>
    <w:rsid w:val="00936246"/>
    <w:rsid w:val="0093666B"/>
    <w:rsid w:val="009367CE"/>
    <w:rsid w:val="00936BB1"/>
    <w:rsid w:val="00940210"/>
    <w:rsid w:val="00940A9F"/>
    <w:rsid w:val="00941AEF"/>
    <w:rsid w:val="00943A31"/>
    <w:rsid w:val="009454A9"/>
    <w:rsid w:val="0094621A"/>
    <w:rsid w:val="0095034E"/>
    <w:rsid w:val="009518E5"/>
    <w:rsid w:val="00953C36"/>
    <w:rsid w:val="00956608"/>
    <w:rsid w:val="009629E0"/>
    <w:rsid w:val="0096758E"/>
    <w:rsid w:val="00967661"/>
    <w:rsid w:val="00967A99"/>
    <w:rsid w:val="00970ADA"/>
    <w:rsid w:val="0097291F"/>
    <w:rsid w:val="00973E6B"/>
    <w:rsid w:val="00977107"/>
    <w:rsid w:val="009808F5"/>
    <w:rsid w:val="0098219D"/>
    <w:rsid w:val="00982D5C"/>
    <w:rsid w:val="009838AB"/>
    <w:rsid w:val="009844B4"/>
    <w:rsid w:val="00987204"/>
    <w:rsid w:val="00987FE1"/>
    <w:rsid w:val="0099023B"/>
    <w:rsid w:val="0099069F"/>
    <w:rsid w:val="00990A48"/>
    <w:rsid w:val="009914F1"/>
    <w:rsid w:val="00995213"/>
    <w:rsid w:val="00996803"/>
    <w:rsid w:val="00997ECC"/>
    <w:rsid w:val="009A02E2"/>
    <w:rsid w:val="009A0D00"/>
    <w:rsid w:val="009A1E49"/>
    <w:rsid w:val="009A2ED1"/>
    <w:rsid w:val="009A4D81"/>
    <w:rsid w:val="009A66F0"/>
    <w:rsid w:val="009A6D4F"/>
    <w:rsid w:val="009A6DF1"/>
    <w:rsid w:val="009B05CF"/>
    <w:rsid w:val="009B1391"/>
    <w:rsid w:val="009B431B"/>
    <w:rsid w:val="009C00D6"/>
    <w:rsid w:val="009C0A6D"/>
    <w:rsid w:val="009C32C5"/>
    <w:rsid w:val="009C55B7"/>
    <w:rsid w:val="009C5CE8"/>
    <w:rsid w:val="009C609E"/>
    <w:rsid w:val="009D01B1"/>
    <w:rsid w:val="009D04EB"/>
    <w:rsid w:val="009D204B"/>
    <w:rsid w:val="009D2784"/>
    <w:rsid w:val="009D4246"/>
    <w:rsid w:val="009D458E"/>
    <w:rsid w:val="009D7EAF"/>
    <w:rsid w:val="009E20EB"/>
    <w:rsid w:val="009E443C"/>
    <w:rsid w:val="009E572E"/>
    <w:rsid w:val="009E63A4"/>
    <w:rsid w:val="009E6EE4"/>
    <w:rsid w:val="009E7B8C"/>
    <w:rsid w:val="009F0B5A"/>
    <w:rsid w:val="009F0CE3"/>
    <w:rsid w:val="009F312A"/>
    <w:rsid w:val="009F5468"/>
    <w:rsid w:val="009F5BC6"/>
    <w:rsid w:val="009F7210"/>
    <w:rsid w:val="009F7495"/>
    <w:rsid w:val="009F7658"/>
    <w:rsid w:val="00A06CD5"/>
    <w:rsid w:val="00A11AA1"/>
    <w:rsid w:val="00A12E29"/>
    <w:rsid w:val="00A13B7C"/>
    <w:rsid w:val="00A176A1"/>
    <w:rsid w:val="00A25692"/>
    <w:rsid w:val="00A2616D"/>
    <w:rsid w:val="00A26902"/>
    <w:rsid w:val="00A307CF"/>
    <w:rsid w:val="00A30AB8"/>
    <w:rsid w:val="00A3275F"/>
    <w:rsid w:val="00A333E3"/>
    <w:rsid w:val="00A33448"/>
    <w:rsid w:val="00A374A9"/>
    <w:rsid w:val="00A44CA0"/>
    <w:rsid w:val="00A44D06"/>
    <w:rsid w:val="00A45911"/>
    <w:rsid w:val="00A474AF"/>
    <w:rsid w:val="00A4772F"/>
    <w:rsid w:val="00A50F84"/>
    <w:rsid w:val="00A51693"/>
    <w:rsid w:val="00A5314E"/>
    <w:rsid w:val="00A604BF"/>
    <w:rsid w:val="00A61600"/>
    <w:rsid w:val="00A6406B"/>
    <w:rsid w:val="00A661BD"/>
    <w:rsid w:val="00A669D9"/>
    <w:rsid w:val="00A66FAA"/>
    <w:rsid w:val="00A672A1"/>
    <w:rsid w:val="00A719F6"/>
    <w:rsid w:val="00A731A2"/>
    <w:rsid w:val="00A73E6F"/>
    <w:rsid w:val="00A755C7"/>
    <w:rsid w:val="00A77496"/>
    <w:rsid w:val="00A77B59"/>
    <w:rsid w:val="00A80DDE"/>
    <w:rsid w:val="00A818A1"/>
    <w:rsid w:val="00A819B5"/>
    <w:rsid w:val="00A8339E"/>
    <w:rsid w:val="00A90ACD"/>
    <w:rsid w:val="00A95769"/>
    <w:rsid w:val="00A97A4F"/>
    <w:rsid w:val="00AA02F8"/>
    <w:rsid w:val="00AA54F1"/>
    <w:rsid w:val="00AA59F2"/>
    <w:rsid w:val="00AA7E26"/>
    <w:rsid w:val="00AB180C"/>
    <w:rsid w:val="00AB1F66"/>
    <w:rsid w:val="00AB308A"/>
    <w:rsid w:val="00AB707A"/>
    <w:rsid w:val="00AC1995"/>
    <w:rsid w:val="00AC2363"/>
    <w:rsid w:val="00AC259B"/>
    <w:rsid w:val="00AC2894"/>
    <w:rsid w:val="00AC463E"/>
    <w:rsid w:val="00AC6A57"/>
    <w:rsid w:val="00AC6CD5"/>
    <w:rsid w:val="00AD0887"/>
    <w:rsid w:val="00AD113F"/>
    <w:rsid w:val="00AD13AD"/>
    <w:rsid w:val="00AD1E41"/>
    <w:rsid w:val="00AD354B"/>
    <w:rsid w:val="00AD3D17"/>
    <w:rsid w:val="00AD3FA5"/>
    <w:rsid w:val="00AD40E1"/>
    <w:rsid w:val="00AD470E"/>
    <w:rsid w:val="00AD5B5E"/>
    <w:rsid w:val="00AE32B6"/>
    <w:rsid w:val="00AE49D7"/>
    <w:rsid w:val="00AE4EE0"/>
    <w:rsid w:val="00AE6B51"/>
    <w:rsid w:val="00AE7D8B"/>
    <w:rsid w:val="00AE7F7F"/>
    <w:rsid w:val="00AF123F"/>
    <w:rsid w:val="00AF15E2"/>
    <w:rsid w:val="00AF1DDC"/>
    <w:rsid w:val="00AF2A6D"/>
    <w:rsid w:val="00AF4168"/>
    <w:rsid w:val="00AF55DF"/>
    <w:rsid w:val="00AF5EB8"/>
    <w:rsid w:val="00AF5FB9"/>
    <w:rsid w:val="00AF7184"/>
    <w:rsid w:val="00AF7CE2"/>
    <w:rsid w:val="00B023DE"/>
    <w:rsid w:val="00B02EB8"/>
    <w:rsid w:val="00B10ABD"/>
    <w:rsid w:val="00B10C01"/>
    <w:rsid w:val="00B14BC6"/>
    <w:rsid w:val="00B15772"/>
    <w:rsid w:val="00B16A30"/>
    <w:rsid w:val="00B16C1D"/>
    <w:rsid w:val="00B1706D"/>
    <w:rsid w:val="00B17E87"/>
    <w:rsid w:val="00B200C4"/>
    <w:rsid w:val="00B2070E"/>
    <w:rsid w:val="00B21FD4"/>
    <w:rsid w:val="00B225F2"/>
    <w:rsid w:val="00B238AD"/>
    <w:rsid w:val="00B24584"/>
    <w:rsid w:val="00B24BD2"/>
    <w:rsid w:val="00B26068"/>
    <w:rsid w:val="00B27596"/>
    <w:rsid w:val="00B324FA"/>
    <w:rsid w:val="00B34EBF"/>
    <w:rsid w:val="00B3506D"/>
    <w:rsid w:val="00B355AC"/>
    <w:rsid w:val="00B42636"/>
    <w:rsid w:val="00B426EF"/>
    <w:rsid w:val="00B44B16"/>
    <w:rsid w:val="00B4709A"/>
    <w:rsid w:val="00B52EFC"/>
    <w:rsid w:val="00B5391A"/>
    <w:rsid w:val="00B53D49"/>
    <w:rsid w:val="00B566E3"/>
    <w:rsid w:val="00B57801"/>
    <w:rsid w:val="00B616AE"/>
    <w:rsid w:val="00B6196F"/>
    <w:rsid w:val="00B6248C"/>
    <w:rsid w:val="00B627E5"/>
    <w:rsid w:val="00B6423A"/>
    <w:rsid w:val="00B66BA5"/>
    <w:rsid w:val="00B7071D"/>
    <w:rsid w:val="00B70F90"/>
    <w:rsid w:val="00B715BF"/>
    <w:rsid w:val="00B75974"/>
    <w:rsid w:val="00B7704D"/>
    <w:rsid w:val="00B80035"/>
    <w:rsid w:val="00B812B6"/>
    <w:rsid w:val="00B826B6"/>
    <w:rsid w:val="00B92917"/>
    <w:rsid w:val="00B95D38"/>
    <w:rsid w:val="00B97422"/>
    <w:rsid w:val="00BA085C"/>
    <w:rsid w:val="00BA1124"/>
    <w:rsid w:val="00BA2CAC"/>
    <w:rsid w:val="00BA51DA"/>
    <w:rsid w:val="00BA51F9"/>
    <w:rsid w:val="00BA690D"/>
    <w:rsid w:val="00BB0BF4"/>
    <w:rsid w:val="00BB1C46"/>
    <w:rsid w:val="00BB55CF"/>
    <w:rsid w:val="00BB6AAD"/>
    <w:rsid w:val="00BC354E"/>
    <w:rsid w:val="00BC7629"/>
    <w:rsid w:val="00BD177B"/>
    <w:rsid w:val="00BD46F8"/>
    <w:rsid w:val="00BD5761"/>
    <w:rsid w:val="00BD5773"/>
    <w:rsid w:val="00BD5DA6"/>
    <w:rsid w:val="00BD7DCE"/>
    <w:rsid w:val="00BE08B1"/>
    <w:rsid w:val="00BE13A4"/>
    <w:rsid w:val="00BE15BE"/>
    <w:rsid w:val="00BE2B76"/>
    <w:rsid w:val="00BE746F"/>
    <w:rsid w:val="00BF1030"/>
    <w:rsid w:val="00BF196D"/>
    <w:rsid w:val="00BF1F98"/>
    <w:rsid w:val="00BF2D31"/>
    <w:rsid w:val="00BF3043"/>
    <w:rsid w:val="00BF45BF"/>
    <w:rsid w:val="00BF6BE2"/>
    <w:rsid w:val="00C00B64"/>
    <w:rsid w:val="00C01202"/>
    <w:rsid w:val="00C0226A"/>
    <w:rsid w:val="00C02A32"/>
    <w:rsid w:val="00C05F5B"/>
    <w:rsid w:val="00C06B39"/>
    <w:rsid w:val="00C07008"/>
    <w:rsid w:val="00C07F1D"/>
    <w:rsid w:val="00C1021E"/>
    <w:rsid w:val="00C112D0"/>
    <w:rsid w:val="00C112D9"/>
    <w:rsid w:val="00C115D3"/>
    <w:rsid w:val="00C15C8E"/>
    <w:rsid w:val="00C1780E"/>
    <w:rsid w:val="00C17C15"/>
    <w:rsid w:val="00C17D01"/>
    <w:rsid w:val="00C201BE"/>
    <w:rsid w:val="00C20A37"/>
    <w:rsid w:val="00C216E1"/>
    <w:rsid w:val="00C22DCF"/>
    <w:rsid w:val="00C2613D"/>
    <w:rsid w:val="00C305AC"/>
    <w:rsid w:val="00C322FF"/>
    <w:rsid w:val="00C326D7"/>
    <w:rsid w:val="00C32AEC"/>
    <w:rsid w:val="00C33737"/>
    <w:rsid w:val="00C3445D"/>
    <w:rsid w:val="00C34889"/>
    <w:rsid w:val="00C4174E"/>
    <w:rsid w:val="00C41B39"/>
    <w:rsid w:val="00C428C9"/>
    <w:rsid w:val="00C44887"/>
    <w:rsid w:val="00C45DB0"/>
    <w:rsid w:val="00C46354"/>
    <w:rsid w:val="00C473A0"/>
    <w:rsid w:val="00C473E5"/>
    <w:rsid w:val="00C5039E"/>
    <w:rsid w:val="00C54275"/>
    <w:rsid w:val="00C56D4C"/>
    <w:rsid w:val="00C60082"/>
    <w:rsid w:val="00C60A1E"/>
    <w:rsid w:val="00C60D9D"/>
    <w:rsid w:val="00C61D3D"/>
    <w:rsid w:val="00C631FF"/>
    <w:rsid w:val="00C63D90"/>
    <w:rsid w:val="00C648A0"/>
    <w:rsid w:val="00C64AB5"/>
    <w:rsid w:val="00C65083"/>
    <w:rsid w:val="00C65A84"/>
    <w:rsid w:val="00C6703D"/>
    <w:rsid w:val="00C67643"/>
    <w:rsid w:val="00C72203"/>
    <w:rsid w:val="00C73420"/>
    <w:rsid w:val="00C777C3"/>
    <w:rsid w:val="00C777D3"/>
    <w:rsid w:val="00C8091C"/>
    <w:rsid w:val="00C80A66"/>
    <w:rsid w:val="00C80FDB"/>
    <w:rsid w:val="00C82207"/>
    <w:rsid w:val="00C83A18"/>
    <w:rsid w:val="00C8502A"/>
    <w:rsid w:val="00C8619F"/>
    <w:rsid w:val="00C90E68"/>
    <w:rsid w:val="00C918AB"/>
    <w:rsid w:val="00C941AA"/>
    <w:rsid w:val="00C96164"/>
    <w:rsid w:val="00CA63AE"/>
    <w:rsid w:val="00CA696D"/>
    <w:rsid w:val="00CA6F86"/>
    <w:rsid w:val="00CA7406"/>
    <w:rsid w:val="00CB1C37"/>
    <w:rsid w:val="00CB4778"/>
    <w:rsid w:val="00CB51E5"/>
    <w:rsid w:val="00CB7AB9"/>
    <w:rsid w:val="00CC0272"/>
    <w:rsid w:val="00CC1AEC"/>
    <w:rsid w:val="00CC285B"/>
    <w:rsid w:val="00CC2DCE"/>
    <w:rsid w:val="00CC4836"/>
    <w:rsid w:val="00CC6F93"/>
    <w:rsid w:val="00CD1354"/>
    <w:rsid w:val="00CD13EC"/>
    <w:rsid w:val="00CD6461"/>
    <w:rsid w:val="00CE02C1"/>
    <w:rsid w:val="00CE0B43"/>
    <w:rsid w:val="00CE14E4"/>
    <w:rsid w:val="00CE58DD"/>
    <w:rsid w:val="00CE6277"/>
    <w:rsid w:val="00CE6B88"/>
    <w:rsid w:val="00CE754A"/>
    <w:rsid w:val="00CF025D"/>
    <w:rsid w:val="00CF0A33"/>
    <w:rsid w:val="00CF0FFB"/>
    <w:rsid w:val="00CF1358"/>
    <w:rsid w:val="00CF3169"/>
    <w:rsid w:val="00CF6EBF"/>
    <w:rsid w:val="00CF72E9"/>
    <w:rsid w:val="00D014DA"/>
    <w:rsid w:val="00D01A18"/>
    <w:rsid w:val="00D03D1D"/>
    <w:rsid w:val="00D041BB"/>
    <w:rsid w:val="00D05FFB"/>
    <w:rsid w:val="00D061A0"/>
    <w:rsid w:val="00D06FE9"/>
    <w:rsid w:val="00D10760"/>
    <w:rsid w:val="00D13186"/>
    <w:rsid w:val="00D13A5E"/>
    <w:rsid w:val="00D15150"/>
    <w:rsid w:val="00D16309"/>
    <w:rsid w:val="00D20096"/>
    <w:rsid w:val="00D20314"/>
    <w:rsid w:val="00D20580"/>
    <w:rsid w:val="00D21C01"/>
    <w:rsid w:val="00D22105"/>
    <w:rsid w:val="00D22603"/>
    <w:rsid w:val="00D24A98"/>
    <w:rsid w:val="00D25112"/>
    <w:rsid w:val="00D25FCB"/>
    <w:rsid w:val="00D26CCC"/>
    <w:rsid w:val="00D27971"/>
    <w:rsid w:val="00D3060A"/>
    <w:rsid w:val="00D31EC5"/>
    <w:rsid w:val="00D43D6D"/>
    <w:rsid w:val="00D4697C"/>
    <w:rsid w:val="00D51892"/>
    <w:rsid w:val="00D526F4"/>
    <w:rsid w:val="00D527E7"/>
    <w:rsid w:val="00D5383D"/>
    <w:rsid w:val="00D548CD"/>
    <w:rsid w:val="00D60057"/>
    <w:rsid w:val="00D626A4"/>
    <w:rsid w:val="00D64543"/>
    <w:rsid w:val="00D65688"/>
    <w:rsid w:val="00D67726"/>
    <w:rsid w:val="00D719D8"/>
    <w:rsid w:val="00D72649"/>
    <w:rsid w:val="00D73F5C"/>
    <w:rsid w:val="00D75B28"/>
    <w:rsid w:val="00D764AF"/>
    <w:rsid w:val="00D76760"/>
    <w:rsid w:val="00D77428"/>
    <w:rsid w:val="00D77BB7"/>
    <w:rsid w:val="00D81274"/>
    <w:rsid w:val="00D82227"/>
    <w:rsid w:val="00D83F5A"/>
    <w:rsid w:val="00D851E0"/>
    <w:rsid w:val="00D858AD"/>
    <w:rsid w:val="00D860F3"/>
    <w:rsid w:val="00D86127"/>
    <w:rsid w:val="00D86BDE"/>
    <w:rsid w:val="00D9009C"/>
    <w:rsid w:val="00D915D5"/>
    <w:rsid w:val="00D93553"/>
    <w:rsid w:val="00D940CA"/>
    <w:rsid w:val="00D9520A"/>
    <w:rsid w:val="00D96D67"/>
    <w:rsid w:val="00D97644"/>
    <w:rsid w:val="00DA0733"/>
    <w:rsid w:val="00DA75C2"/>
    <w:rsid w:val="00DB0E01"/>
    <w:rsid w:val="00DB204C"/>
    <w:rsid w:val="00DB4F58"/>
    <w:rsid w:val="00DB53F8"/>
    <w:rsid w:val="00DC0498"/>
    <w:rsid w:val="00DC14A5"/>
    <w:rsid w:val="00DC3C22"/>
    <w:rsid w:val="00DC4924"/>
    <w:rsid w:val="00DC51DA"/>
    <w:rsid w:val="00DC6C96"/>
    <w:rsid w:val="00DC7B93"/>
    <w:rsid w:val="00DD0AE5"/>
    <w:rsid w:val="00DD0B5A"/>
    <w:rsid w:val="00DD113B"/>
    <w:rsid w:val="00DD19E4"/>
    <w:rsid w:val="00DD42CE"/>
    <w:rsid w:val="00DD4D8B"/>
    <w:rsid w:val="00DD5B02"/>
    <w:rsid w:val="00DE13A9"/>
    <w:rsid w:val="00DE1970"/>
    <w:rsid w:val="00DE36CA"/>
    <w:rsid w:val="00DE38E0"/>
    <w:rsid w:val="00DE7F4C"/>
    <w:rsid w:val="00DF000F"/>
    <w:rsid w:val="00DF143A"/>
    <w:rsid w:val="00DF1693"/>
    <w:rsid w:val="00DF1EC5"/>
    <w:rsid w:val="00DF3C96"/>
    <w:rsid w:val="00DF4B44"/>
    <w:rsid w:val="00DF7E23"/>
    <w:rsid w:val="00E0005E"/>
    <w:rsid w:val="00E016A6"/>
    <w:rsid w:val="00E02A5D"/>
    <w:rsid w:val="00E05445"/>
    <w:rsid w:val="00E061F3"/>
    <w:rsid w:val="00E06C21"/>
    <w:rsid w:val="00E10AFC"/>
    <w:rsid w:val="00E11D8A"/>
    <w:rsid w:val="00E1703F"/>
    <w:rsid w:val="00E21FA9"/>
    <w:rsid w:val="00E2314D"/>
    <w:rsid w:val="00E252C2"/>
    <w:rsid w:val="00E271CB"/>
    <w:rsid w:val="00E30095"/>
    <w:rsid w:val="00E32301"/>
    <w:rsid w:val="00E33EB7"/>
    <w:rsid w:val="00E344F5"/>
    <w:rsid w:val="00E3464A"/>
    <w:rsid w:val="00E356F0"/>
    <w:rsid w:val="00E3759E"/>
    <w:rsid w:val="00E37B8D"/>
    <w:rsid w:val="00E37C8B"/>
    <w:rsid w:val="00E40F75"/>
    <w:rsid w:val="00E41223"/>
    <w:rsid w:val="00E42E66"/>
    <w:rsid w:val="00E43C41"/>
    <w:rsid w:val="00E444FB"/>
    <w:rsid w:val="00E469F5"/>
    <w:rsid w:val="00E505CE"/>
    <w:rsid w:val="00E5098E"/>
    <w:rsid w:val="00E52286"/>
    <w:rsid w:val="00E5544D"/>
    <w:rsid w:val="00E558E6"/>
    <w:rsid w:val="00E57A1D"/>
    <w:rsid w:val="00E604A4"/>
    <w:rsid w:val="00E60F46"/>
    <w:rsid w:val="00E6242F"/>
    <w:rsid w:val="00E65120"/>
    <w:rsid w:val="00E65945"/>
    <w:rsid w:val="00E66339"/>
    <w:rsid w:val="00E66904"/>
    <w:rsid w:val="00E67178"/>
    <w:rsid w:val="00E704A2"/>
    <w:rsid w:val="00E718A9"/>
    <w:rsid w:val="00E754D5"/>
    <w:rsid w:val="00E761F4"/>
    <w:rsid w:val="00E7693A"/>
    <w:rsid w:val="00E80BEC"/>
    <w:rsid w:val="00E80E11"/>
    <w:rsid w:val="00E81503"/>
    <w:rsid w:val="00E81B96"/>
    <w:rsid w:val="00E8479F"/>
    <w:rsid w:val="00E864D7"/>
    <w:rsid w:val="00E87123"/>
    <w:rsid w:val="00E87AB6"/>
    <w:rsid w:val="00E87ADC"/>
    <w:rsid w:val="00E92A52"/>
    <w:rsid w:val="00E92C51"/>
    <w:rsid w:val="00E93115"/>
    <w:rsid w:val="00E9631C"/>
    <w:rsid w:val="00E969A7"/>
    <w:rsid w:val="00E97125"/>
    <w:rsid w:val="00EA021E"/>
    <w:rsid w:val="00EA03E2"/>
    <w:rsid w:val="00EA4F1A"/>
    <w:rsid w:val="00EB0826"/>
    <w:rsid w:val="00EB1A36"/>
    <w:rsid w:val="00EB1A51"/>
    <w:rsid w:val="00EB341A"/>
    <w:rsid w:val="00EB3489"/>
    <w:rsid w:val="00EB4089"/>
    <w:rsid w:val="00EB4180"/>
    <w:rsid w:val="00EB420A"/>
    <w:rsid w:val="00EC0ABE"/>
    <w:rsid w:val="00EC1160"/>
    <w:rsid w:val="00EC14D0"/>
    <w:rsid w:val="00EC4504"/>
    <w:rsid w:val="00EC5F3C"/>
    <w:rsid w:val="00EC7B8C"/>
    <w:rsid w:val="00ED2A4A"/>
    <w:rsid w:val="00ED4583"/>
    <w:rsid w:val="00EE06C5"/>
    <w:rsid w:val="00EE143D"/>
    <w:rsid w:val="00EE20E4"/>
    <w:rsid w:val="00EE2448"/>
    <w:rsid w:val="00EE3A30"/>
    <w:rsid w:val="00EE404F"/>
    <w:rsid w:val="00EE5122"/>
    <w:rsid w:val="00EE765C"/>
    <w:rsid w:val="00EE785C"/>
    <w:rsid w:val="00EE7CD0"/>
    <w:rsid w:val="00EE7FAD"/>
    <w:rsid w:val="00EF036E"/>
    <w:rsid w:val="00EF1037"/>
    <w:rsid w:val="00EF43CE"/>
    <w:rsid w:val="00EF4925"/>
    <w:rsid w:val="00F04032"/>
    <w:rsid w:val="00F04FFB"/>
    <w:rsid w:val="00F052D5"/>
    <w:rsid w:val="00F05434"/>
    <w:rsid w:val="00F06ED3"/>
    <w:rsid w:val="00F12FB9"/>
    <w:rsid w:val="00F14DFD"/>
    <w:rsid w:val="00F1661C"/>
    <w:rsid w:val="00F17497"/>
    <w:rsid w:val="00F20386"/>
    <w:rsid w:val="00F213FB"/>
    <w:rsid w:val="00F2389E"/>
    <w:rsid w:val="00F256FC"/>
    <w:rsid w:val="00F27025"/>
    <w:rsid w:val="00F300EA"/>
    <w:rsid w:val="00F31786"/>
    <w:rsid w:val="00F3255E"/>
    <w:rsid w:val="00F3261B"/>
    <w:rsid w:val="00F35738"/>
    <w:rsid w:val="00F367D1"/>
    <w:rsid w:val="00F3709A"/>
    <w:rsid w:val="00F40218"/>
    <w:rsid w:val="00F402E6"/>
    <w:rsid w:val="00F405F4"/>
    <w:rsid w:val="00F407EB"/>
    <w:rsid w:val="00F41686"/>
    <w:rsid w:val="00F41774"/>
    <w:rsid w:val="00F435E7"/>
    <w:rsid w:val="00F44364"/>
    <w:rsid w:val="00F4562C"/>
    <w:rsid w:val="00F46C91"/>
    <w:rsid w:val="00F47046"/>
    <w:rsid w:val="00F47176"/>
    <w:rsid w:val="00F50AB7"/>
    <w:rsid w:val="00F51C8C"/>
    <w:rsid w:val="00F520ED"/>
    <w:rsid w:val="00F530D5"/>
    <w:rsid w:val="00F5535C"/>
    <w:rsid w:val="00F55534"/>
    <w:rsid w:val="00F556B0"/>
    <w:rsid w:val="00F600A4"/>
    <w:rsid w:val="00F6085C"/>
    <w:rsid w:val="00F616AE"/>
    <w:rsid w:val="00F63D3E"/>
    <w:rsid w:val="00F64E05"/>
    <w:rsid w:val="00F66190"/>
    <w:rsid w:val="00F7193F"/>
    <w:rsid w:val="00F74561"/>
    <w:rsid w:val="00F74A4E"/>
    <w:rsid w:val="00F7661B"/>
    <w:rsid w:val="00F82D60"/>
    <w:rsid w:val="00F84383"/>
    <w:rsid w:val="00F85221"/>
    <w:rsid w:val="00F8723E"/>
    <w:rsid w:val="00F87944"/>
    <w:rsid w:val="00F909FB"/>
    <w:rsid w:val="00F9430A"/>
    <w:rsid w:val="00F943AE"/>
    <w:rsid w:val="00FA1434"/>
    <w:rsid w:val="00FA364F"/>
    <w:rsid w:val="00FA4A61"/>
    <w:rsid w:val="00FA4CA9"/>
    <w:rsid w:val="00FA7E90"/>
    <w:rsid w:val="00FB1122"/>
    <w:rsid w:val="00FB710E"/>
    <w:rsid w:val="00FC0892"/>
    <w:rsid w:val="00FC0A09"/>
    <w:rsid w:val="00FC3A71"/>
    <w:rsid w:val="00FC3DAE"/>
    <w:rsid w:val="00FC40F7"/>
    <w:rsid w:val="00FC5A6E"/>
    <w:rsid w:val="00FC7D31"/>
    <w:rsid w:val="00FD03C2"/>
    <w:rsid w:val="00FD1BFD"/>
    <w:rsid w:val="00FD4484"/>
    <w:rsid w:val="00FD4CCE"/>
    <w:rsid w:val="00FD4DB7"/>
    <w:rsid w:val="00FD5015"/>
    <w:rsid w:val="00FD55E5"/>
    <w:rsid w:val="00FD59B4"/>
    <w:rsid w:val="00FD6AD4"/>
    <w:rsid w:val="00FD6DFA"/>
    <w:rsid w:val="00FE0E49"/>
    <w:rsid w:val="00FE1A92"/>
    <w:rsid w:val="00FE66A0"/>
    <w:rsid w:val="00FF0F06"/>
    <w:rsid w:val="00FF160C"/>
    <w:rsid w:val="00FF30AC"/>
    <w:rsid w:val="00FF4485"/>
    <w:rsid w:val="00FF4F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6766A7"/>
  <w14:defaultImageDpi w14:val="330"/>
  <w15:docId w15:val="{AC3D62F2-576D-4117-B01C-8F5B85078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6F8E"/>
    <w:rPr>
      <w:rFonts w:ascii="Garamond" w:hAnsi="Garamond"/>
      <w:sz w:val="16"/>
      <w:lang w:val="id-ID"/>
    </w:rPr>
  </w:style>
  <w:style w:type="paragraph" w:styleId="Heading1">
    <w:name w:val="heading 1"/>
    <w:basedOn w:val="Normal"/>
    <w:next w:val="Normal"/>
    <w:link w:val="Heading1Char"/>
    <w:qFormat/>
    <w:pPr>
      <w:keepNext/>
      <w:spacing w:before="240" w:after="120"/>
      <w:outlineLvl w:val="0"/>
    </w:pPr>
    <w:rPr>
      <w:rFonts w:ascii="Arial Black" w:hAnsi="Arial Black"/>
      <w:color w:val="808080"/>
      <w:spacing w:val="-25"/>
      <w:kern w:val="28"/>
      <w:sz w:val="32"/>
    </w:rPr>
  </w:style>
  <w:style w:type="paragraph" w:styleId="Heading2">
    <w:name w:val="heading 2"/>
    <w:basedOn w:val="Normal"/>
    <w:next w:val="Normal"/>
    <w:link w:val="Heading2Char"/>
    <w:qFormat/>
    <w:pPr>
      <w:keepNext/>
      <w:spacing w:line="240" w:lineRule="atLeast"/>
      <w:outlineLvl w:val="1"/>
    </w:pPr>
    <w:rPr>
      <w:rFonts w:ascii="Arial Black" w:hAnsi="Arial Black"/>
      <w:spacing w:val="-10"/>
      <w:kern w:val="28"/>
    </w:rPr>
  </w:style>
  <w:style w:type="paragraph" w:styleId="Heading3">
    <w:name w:val="heading 3"/>
    <w:basedOn w:val="Normal"/>
    <w:next w:val="Normal"/>
    <w:qFormat/>
    <w:pPr>
      <w:keepNext/>
      <w:outlineLvl w:val="2"/>
    </w:pPr>
    <w:rPr>
      <w:rFonts w:ascii="Arial Black" w:hAnsi="Arial Black"/>
      <w:spacing w:val="-5"/>
      <w:sz w:val="18"/>
    </w:rPr>
  </w:style>
  <w:style w:type="paragraph" w:styleId="Heading4">
    <w:name w:val="heading 4"/>
    <w:basedOn w:val="Normal"/>
    <w:next w:val="Normal"/>
    <w:qFormat/>
    <w:pPr>
      <w:keepNext/>
      <w:spacing w:after="240"/>
      <w:jc w:val="center"/>
      <w:outlineLvl w:val="3"/>
    </w:pPr>
    <w:rPr>
      <w:caps/>
      <w:spacing w:val="30"/>
    </w:rPr>
  </w:style>
  <w:style w:type="paragraph" w:styleId="Heading5">
    <w:name w:val="heading 5"/>
    <w:basedOn w:val="Normal"/>
    <w:next w:val="Normal"/>
    <w:qFormat/>
    <w:pPr>
      <w:keepNext/>
      <w:framePr w:w="1800" w:wrap="around" w:vAnchor="text" w:hAnchor="page" w:x="1201" w:y="1"/>
      <w:spacing w:before="40" w:after="240"/>
      <w:outlineLvl w:val="4"/>
    </w:pPr>
    <w:rPr>
      <w:rFonts w:ascii="Arial Black" w:hAnsi="Arial Black"/>
      <w:spacing w:val="-5"/>
      <w:sz w:val="18"/>
    </w:rPr>
  </w:style>
  <w:style w:type="paragraph" w:styleId="Heading6">
    <w:name w:val="heading 6"/>
    <w:basedOn w:val="Normal"/>
    <w:next w:val="Normal"/>
    <w:qFormat/>
    <w:pPr>
      <w:keepNext/>
      <w:framePr w:w="1800" w:wrap="around" w:vAnchor="text" w:hAnchor="page" w:x="1201" w:y="1"/>
      <w:outlineLvl w:val="5"/>
    </w:pPr>
  </w:style>
  <w:style w:type="paragraph" w:styleId="Heading7">
    <w:name w:val="heading 7"/>
    <w:basedOn w:val="Normal"/>
    <w:next w:val="Normal"/>
    <w:qFormat/>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i/>
      <w:spacing w:val="-5"/>
      <w:sz w:val="28"/>
    </w:rPr>
  </w:style>
  <w:style w:type="paragraph" w:styleId="Heading8">
    <w:name w:val="heading 8"/>
    <w:basedOn w:val="Normal"/>
    <w:next w:val="Normal"/>
    <w:qFormat/>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Normal"/>
    <w:qFormat/>
    <w:pPr>
      <w:keepNext/>
      <w:spacing w:before="80" w:after="60"/>
      <w:outlineLvl w:val="8"/>
    </w:pPr>
    <w:rPr>
      <w:b/>
      <w:i/>
      <w:kern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rFonts w:ascii="Arial Black" w:hAnsi="Arial Black" w:hint="default"/>
      <w:i w:val="0"/>
      <w:iCs w:val="0"/>
      <w:sz w:val="18"/>
    </w:rPr>
  </w:style>
  <w:style w:type="paragraph" w:customStyle="1" w:styleId="hsrkomList2">
    <w:name w:val="hsrkom List 2"/>
    <w:basedOn w:val="ListNumber"/>
    <w:rsid w:val="00E65120"/>
    <w:pPr>
      <w:numPr>
        <w:numId w:val="2"/>
      </w:numPr>
      <w:tabs>
        <w:tab w:val="clear" w:pos="720"/>
        <w:tab w:val="num" w:pos="360"/>
      </w:tabs>
      <w:spacing w:after="0" w:line="360" w:lineRule="auto"/>
      <w:ind w:right="357"/>
    </w:pPr>
  </w:style>
  <w:style w:type="paragraph" w:styleId="ListNumber">
    <w:name w:val="List Number"/>
    <w:basedOn w:val="List"/>
    <w:pPr>
      <w:tabs>
        <w:tab w:val="clear" w:pos="720"/>
      </w:tabs>
      <w:ind w:left="720" w:right="360" w:hanging="360"/>
    </w:pPr>
  </w:style>
  <w:style w:type="paragraph" w:styleId="List">
    <w:name w:val="List"/>
    <w:basedOn w:val="Normal"/>
    <w:rsid w:val="00732C8B"/>
    <w:pPr>
      <w:tabs>
        <w:tab w:val="left" w:pos="720"/>
      </w:tabs>
      <w:spacing w:after="240"/>
      <w:ind w:left="360"/>
      <w:jc w:val="both"/>
    </w:pPr>
    <w:rPr>
      <w:spacing w:val="-5"/>
      <w:sz w:val="24"/>
    </w:rPr>
  </w:style>
  <w:style w:type="paragraph" w:styleId="Index1">
    <w:name w:val="index 1"/>
    <w:basedOn w:val="Normal"/>
    <w:semiHidden/>
    <w:pPr>
      <w:tabs>
        <w:tab w:val="right" w:leader="dot" w:pos="3960"/>
      </w:tabs>
      <w:spacing w:line="240" w:lineRule="atLeast"/>
      <w:ind w:left="720" w:hanging="720"/>
    </w:pPr>
    <w:rPr>
      <w:rFonts w:ascii="Arial Black" w:hAnsi="Arial Black"/>
      <w:sz w:val="15"/>
    </w:rPr>
  </w:style>
  <w:style w:type="paragraph" w:styleId="Index2">
    <w:name w:val="index 2"/>
    <w:basedOn w:val="Normal"/>
    <w:semiHidden/>
    <w:pPr>
      <w:tabs>
        <w:tab w:val="right" w:leader="dot" w:pos="3960"/>
      </w:tabs>
      <w:spacing w:line="240" w:lineRule="atLeast"/>
      <w:ind w:left="180"/>
    </w:pPr>
    <w:rPr>
      <w:rFonts w:ascii="Arial Black" w:hAnsi="Arial Black"/>
      <w:sz w:val="15"/>
    </w:rPr>
  </w:style>
  <w:style w:type="paragraph" w:styleId="Index3">
    <w:name w:val="index 3"/>
    <w:basedOn w:val="Normal"/>
    <w:semiHidden/>
    <w:pPr>
      <w:tabs>
        <w:tab w:val="right" w:leader="dot" w:pos="3960"/>
      </w:tabs>
      <w:spacing w:line="240" w:lineRule="atLeast"/>
      <w:ind w:left="180"/>
    </w:pPr>
    <w:rPr>
      <w:sz w:val="18"/>
    </w:rPr>
  </w:style>
  <w:style w:type="paragraph" w:styleId="Index4">
    <w:name w:val="index 4"/>
    <w:basedOn w:val="Normal"/>
    <w:semiHidden/>
    <w:pPr>
      <w:tabs>
        <w:tab w:val="right" w:pos="3960"/>
      </w:tabs>
      <w:spacing w:line="240" w:lineRule="atLeast"/>
      <w:ind w:left="180"/>
    </w:pPr>
    <w:rPr>
      <w:sz w:val="18"/>
    </w:rPr>
  </w:style>
  <w:style w:type="paragraph" w:styleId="Index5">
    <w:name w:val="index 5"/>
    <w:basedOn w:val="Normal"/>
    <w:semiHidden/>
    <w:pPr>
      <w:tabs>
        <w:tab w:val="right" w:pos="3960"/>
      </w:tabs>
      <w:spacing w:line="240" w:lineRule="atLeast"/>
      <w:ind w:left="180"/>
    </w:pPr>
    <w:rPr>
      <w:sz w:val="18"/>
    </w:rPr>
  </w:style>
  <w:style w:type="paragraph" w:styleId="Index6">
    <w:name w:val="index 6"/>
    <w:basedOn w:val="Index1"/>
    <w:next w:val="Normal"/>
    <w:semiHidden/>
    <w:pPr>
      <w:tabs>
        <w:tab w:val="right" w:leader="dot" w:pos="3600"/>
      </w:tabs>
      <w:ind w:left="960" w:hanging="160"/>
    </w:pPr>
  </w:style>
  <w:style w:type="paragraph" w:styleId="Index7">
    <w:name w:val="index 7"/>
    <w:basedOn w:val="Index1"/>
    <w:next w:val="Normal"/>
    <w:semiHidden/>
    <w:pPr>
      <w:tabs>
        <w:tab w:val="right" w:leader="dot" w:pos="3600"/>
      </w:tabs>
      <w:ind w:left="1120" w:hanging="160"/>
    </w:pPr>
  </w:style>
  <w:style w:type="paragraph" w:styleId="Index8">
    <w:name w:val="index 8"/>
    <w:basedOn w:val="Normal"/>
    <w:next w:val="Normal"/>
    <w:semiHidden/>
    <w:pPr>
      <w:tabs>
        <w:tab w:val="right" w:leader="dot" w:pos="3600"/>
      </w:tabs>
      <w:ind w:left="1280" w:hanging="160"/>
    </w:pPr>
  </w:style>
  <w:style w:type="paragraph" w:styleId="TOC1">
    <w:name w:val="toc 1"/>
    <w:basedOn w:val="Normal"/>
    <w:uiPriority w:val="39"/>
    <w:rsid w:val="00C41B39"/>
    <w:pPr>
      <w:tabs>
        <w:tab w:val="right" w:pos="3600"/>
      </w:tabs>
      <w:spacing w:line="480" w:lineRule="auto"/>
    </w:pPr>
    <w:rPr>
      <w:rFonts w:ascii="Arial Black" w:hAnsi="Arial Black"/>
      <w:sz w:val="15"/>
    </w:rPr>
  </w:style>
  <w:style w:type="paragraph" w:styleId="TOC2">
    <w:name w:val="toc 2"/>
    <w:basedOn w:val="TOC1"/>
    <w:uiPriority w:val="39"/>
  </w:style>
  <w:style w:type="paragraph" w:styleId="TOC3">
    <w:name w:val="toc 3"/>
    <w:basedOn w:val="Normal"/>
    <w:next w:val="Normal"/>
    <w:uiPriority w:val="39"/>
    <w:pPr>
      <w:tabs>
        <w:tab w:val="right" w:pos="3600"/>
      </w:tabs>
      <w:spacing w:line="320" w:lineRule="atLeast"/>
    </w:pPr>
    <w:rPr>
      <w:rFonts w:ascii="Arial Black" w:hAnsi="Arial Black"/>
      <w:sz w:val="15"/>
    </w:rPr>
  </w:style>
  <w:style w:type="paragraph" w:styleId="TOC4">
    <w:name w:val="toc 4"/>
    <w:basedOn w:val="Normal"/>
    <w:next w:val="Normal"/>
    <w:semiHidden/>
    <w:pPr>
      <w:pBdr>
        <w:bottom w:val="single" w:sz="6" w:space="3" w:color="auto"/>
      </w:pBdr>
      <w:tabs>
        <w:tab w:val="right" w:pos="3600"/>
      </w:tabs>
      <w:spacing w:line="360" w:lineRule="atLeast"/>
    </w:pPr>
    <w:rPr>
      <w:sz w:val="22"/>
    </w:rPr>
  </w:style>
  <w:style w:type="paragraph" w:styleId="TOC5">
    <w:name w:val="toc 5"/>
    <w:basedOn w:val="Normal"/>
    <w:next w:val="Normal"/>
    <w:semiHidden/>
    <w:pPr>
      <w:pBdr>
        <w:bottom w:val="single" w:sz="6" w:space="3" w:color="auto"/>
      </w:pBdr>
      <w:tabs>
        <w:tab w:val="right" w:pos="3600"/>
      </w:tabs>
      <w:spacing w:line="360" w:lineRule="atLeast"/>
    </w:pPr>
    <w:rPr>
      <w:sz w:val="22"/>
    </w:rPr>
  </w:style>
  <w:style w:type="paragraph" w:styleId="TOC6">
    <w:name w:val="toc 6"/>
    <w:basedOn w:val="Normal"/>
    <w:next w:val="Normal"/>
    <w:semiHidden/>
    <w:pPr>
      <w:tabs>
        <w:tab w:val="right" w:leader="dot" w:pos="3600"/>
      </w:tabs>
      <w:ind w:left="800"/>
    </w:pPr>
  </w:style>
  <w:style w:type="paragraph" w:styleId="TOC7">
    <w:name w:val="toc 7"/>
    <w:basedOn w:val="Normal"/>
    <w:next w:val="Normal"/>
    <w:semiHidden/>
    <w:pPr>
      <w:tabs>
        <w:tab w:val="right" w:leader="dot" w:pos="3600"/>
      </w:tabs>
      <w:ind w:left="960"/>
    </w:pPr>
  </w:style>
  <w:style w:type="paragraph" w:styleId="TOC8">
    <w:name w:val="toc 8"/>
    <w:basedOn w:val="Normal"/>
    <w:next w:val="Normal"/>
    <w:semiHidden/>
    <w:pPr>
      <w:tabs>
        <w:tab w:val="right" w:leader="dot" w:pos="3600"/>
      </w:tabs>
      <w:ind w:left="1120"/>
    </w:pPr>
  </w:style>
  <w:style w:type="paragraph" w:styleId="TOC9">
    <w:name w:val="toc 9"/>
    <w:basedOn w:val="Normal"/>
    <w:next w:val="Normal"/>
    <w:semiHidden/>
    <w:pPr>
      <w:tabs>
        <w:tab w:val="right" w:leader="dot" w:pos="3600"/>
      </w:tabs>
      <w:ind w:left="1280"/>
    </w:pPr>
  </w:style>
  <w:style w:type="paragraph" w:styleId="CommentText">
    <w:name w:val="annotation text"/>
    <w:basedOn w:val="Normal"/>
    <w:semiHidden/>
    <w:pPr>
      <w:tabs>
        <w:tab w:val="left" w:pos="187"/>
      </w:tabs>
      <w:spacing w:after="120" w:line="220" w:lineRule="exact"/>
      <w:ind w:left="187" w:hanging="187"/>
    </w:pPr>
  </w:style>
  <w:style w:type="paragraph" w:styleId="Header">
    <w:name w:val="header"/>
    <w:basedOn w:val="Normal"/>
    <w:pPr>
      <w:keepLines/>
      <w:tabs>
        <w:tab w:val="center" w:pos="4320"/>
        <w:tab w:val="right" w:pos="8640"/>
      </w:tabs>
    </w:pPr>
    <w:rPr>
      <w:rFonts w:ascii="Arial Black" w:hAnsi="Arial Black"/>
      <w:caps/>
      <w:spacing w:val="60"/>
      <w:sz w:val="14"/>
    </w:rPr>
  </w:style>
  <w:style w:type="paragraph" w:styleId="Footer">
    <w:name w:val="footer"/>
    <w:basedOn w:val="Normal"/>
    <w:pPr>
      <w:keepLines/>
      <w:pBdr>
        <w:top w:val="single" w:sz="6" w:space="3" w:color="auto"/>
      </w:pBdr>
      <w:tabs>
        <w:tab w:val="center" w:pos="4320"/>
        <w:tab w:val="right" w:pos="8640"/>
      </w:tabs>
      <w:jc w:val="center"/>
    </w:pPr>
    <w:rPr>
      <w:rFonts w:ascii="Arial Black" w:hAnsi="Arial Black"/>
    </w:rPr>
  </w:style>
  <w:style w:type="paragraph" w:styleId="IndexHeading">
    <w:name w:val="index heading"/>
    <w:basedOn w:val="Normal"/>
    <w:next w:val="Index1"/>
    <w:semiHidden/>
    <w:pPr>
      <w:keepNext/>
      <w:spacing w:line="480" w:lineRule="exact"/>
    </w:pPr>
    <w:rPr>
      <w:caps/>
      <w:color w:val="808080"/>
      <w:kern w:val="28"/>
      <w:sz w:val="36"/>
    </w:rPr>
  </w:style>
  <w:style w:type="paragraph" w:styleId="Caption">
    <w:name w:val="caption"/>
    <w:basedOn w:val="Normal"/>
    <w:next w:val="Normal"/>
    <w:qFormat/>
    <w:pPr>
      <w:spacing w:after="240"/>
    </w:pPr>
    <w:rPr>
      <w:spacing w:val="-5"/>
    </w:rPr>
  </w:style>
  <w:style w:type="paragraph" w:styleId="TableofFigures">
    <w:name w:val="table of figures"/>
    <w:basedOn w:val="Normal"/>
    <w:semiHidden/>
    <w:pPr>
      <w:tabs>
        <w:tab w:val="right" w:leader="dot" w:pos="8640"/>
      </w:tabs>
      <w:ind w:left="720" w:hanging="720"/>
    </w:pPr>
  </w:style>
  <w:style w:type="paragraph" w:styleId="EndnoteText">
    <w:name w:val="endnote text"/>
    <w:basedOn w:val="Normal"/>
    <w:semiHidden/>
    <w:pPr>
      <w:tabs>
        <w:tab w:val="left" w:pos="187"/>
      </w:tabs>
      <w:spacing w:after="120" w:line="220" w:lineRule="exact"/>
      <w:ind w:left="187" w:hanging="187"/>
    </w:pPr>
    <w:rPr>
      <w:sz w:val="18"/>
    </w:rPr>
  </w:style>
  <w:style w:type="paragraph" w:styleId="TableofAuthorities">
    <w:name w:val="table of authorities"/>
    <w:basedOn w:val="Normal"/>
    <w:semiHidden/>
    <w:pPr>
      <w:tabs>
        <w:tab w:val="right" w:leader="dot" w:pos="8640"/>
      </w:tabs>
      <w:spacing w:after="240"/>
    </w:pPr>
    <w:rPr>
      <w:sz w:val="20"/>
    </w:rPr>
  </w:style>
  <w:style w:type="paragraph" w:styleId="MacroText">
    <w:name w:val="macro"/>
    <w:basedOn w:val="Normal"/>
    <w:semiHidden/>
    <w:rsid w:val="00732C8B"/>
    <w:pPr>
      <w:spacing w:after="240"/>
      <w:jc w:val="both"/>
    </w:pPr>
    <w:rPr>
      <w:rFonts w:ascii="Courier New" w:hAnsi="Courier New"/>
      <w:spacing w:val="-5"/>
      <w:sz w:val="24"/>
    </w:rPr>
  </w:style>
  <w:style w:type="paragraph" w:styleId="TOAHeading">
    <w:name w:val="toa heading"/>
    <w:basedOn w:val="Normal"/>
    <w:next w:val="Normal"/>
    <w:semiHidden/>
    <w:pPr>
      <w:pBdr>
        <w:top w:val="single" w:sz="24" w:space="1" w:color="auto"/>
      </w:pBdr>
      <w:tabs>
        <w:tab w:val="right" w:pos="4740"/>
      </w:tabs>
      <w:spacing w:before="60" w:after="60" w:line="360" w:lineRule="exact"/>
      <w:jc w:val="center"/>
    </w:pPr>
    <w:rPr>
      <w:rFonts w:ascii="Arial Black" w:hAnsi="Arial Black"/>
      <w:b/>
      <w:spacing w:val="-10"/>
      <w:sz w:val="22"/>
    </w:rPr>
  </w:style>
  <w:style w:type="paragraph" w:styleId="ListBullet">
    <w:name w:val="List Bullet"/>
    <w:basedOn w:val="List"/>
    <w:pPr>
      <w:tabs>
        <w:tab w:val="clear" w:pos="720"/>
        <w:tab w:val="num" w:pos="360"/>
      </w:tabs>
      <w:ind w:right="360" w:hanging="360"/>
    </w:pPr>
  </w:style>
  <w:style w:type="paragraph" w:styleId="List2">
    <w:name w:val="List 2"/>
    <w:basedOn w:val="List"/>
    <w:pPr>
      <w:tabs>
        <w:tab w:val="clear" w:pos="720"/>
        <w:tab w:val="left" w:pos="1080"/>
      </w:tabs>
      <w:ind w:left="1080"/>
    </w:pPr>
  </w:style>
  <w:style w:type="paragraph" w:styleId="List3">
    <w:name w:val="List 3"/>
    <w:basedOn w:val="List"/>
    <w:pPr>
      <w:tabs>
        <w:tab w:val="clear" w:pos="720"/>
        <w:tab w:val="left" w:pos="1440"/>
      </w:tabs>
      <w:ind w:left="1440"/>
    </w:pPr>
  </w:style>
  <w:style w:type="paragraph" w:styleId="List4">
    <w:name w:val="List 4"/>
    <w:basedOn w:val="List"/>
    <w:pPr>
      <w:tabs>
        <w:tab w:val="clear" w:pos="720"/>
        <w:tab w:val="left" w:pos="1800"/>
      </w:tabs>
      <w:ind w:left="1800"/>
    </w:pPr>
  </w:style>
  <w:style w:type="paragraph" w:styleId="List5">
    <w:name w:val="List 5"/>
    <w:basedOn w:val="List"/>
    <w:pPr>
      <w:tabs>
        <w:tab w:val="clear" w:pos="720"/>
        <w:tab w:val="left" w:pos="2160"/>
      </w:tabs>
      <w:ind w:left="2160"/>
    </w:pPr>
  </w:style>
  <w:style w:type="paragraph" w:styleId="ListBullet2">
    <w:name w:val="List Bullet 2"/>
    <w:basedOn w:val="ListBullet"/>
    <w:pPr>
      <w:ind w:left="1080"/>
    </w:pPr>
  </w:style>
  <w:style w:type="paragraph" w:styleId="ListBullet3">
    <w:name w:val="List Bullet 3"/>
    <w:basedOn w:val="ListBullet"/>
    <w:pPr>
      <w:ind w:left="1440"/>
    </w:pPr>
  </w:style>
  <w:style w:type="paragraph" w:styleId="ListBullet4">
    <w:name w:val="List Bullet 4"/>
    <w:basedOn w:val="ListBullet"/>
    <w:pPr>
      <w:ind w:left="1800"/>
    </w:pPr>
  </w:style>
  <w:style w:type="paragraph" w:styleId="ListBullet5">
    <w:name w:val="List Bullet 5"/>
    <w:basedOn w:val="Normal"/>
    <w:pPr>
      <w:framePr w:w="1860" w:wrap="around" w:vAnchor="text" w:hAnchor="page" w:x="1201" w:y="1"/>
      <w:numPr>
        <w:numId w:val="1"/>
      </w:numPr>
      <w:pBdr>
        <w:bottom w:val="single" w:sz="6" w:space="0" w:color="auto"/>
      </w:pBdr>
      <w:spacing w:line="320" w:lineRule="exact"/>
    </w:pPr>
    <w:rPr>
      <w:sz w:val="18"/>
    </w:rPr>
  </w:style>
  <w:style w:type="paragraph" w:styleId="ListNumber2">
    <w:name w:val="List Number 2"/>
    <w:basedOn w:val="ListNumber"/>
    <w:pPr>
      <w:ind w:left="1080"/>
    </w:pPr>
  </w:style>
  <w:style w:type="paragraph" w:styleId="ListNumber3">
    <w:name w:val="List Number 3"/>
    <w:basedOn w:val="ListNumber"/>
    <w:pPr>
      <w:ind w:left="1440"/>
    </w:pPr>
  </w:style>
  <w:style w:type="paragraph" w:styleId="ListNumber4">
    <w:name w:val="List Number 4"/>
    <w:basedOn w:val="ListNumber"/>
    <w:pPr>
      <w:ind w:left="1800"/>
    </w:pPr>
  </w:style>
  <w:style w:type="paragraph" w:styleId="ListNumber5">
    <w:name w:val="List Number 5"/>
    <w:basedOn w:val="ListNumber"/>
    <w:pPr>
      <w:ind w:left="2160"/>
    </w:pPr>
  </w:style>
  <w:style w:type="paragraph" w:styleId="BodyTextIndent">
    <w:name w:val="Body Text Indent"/>
    <w:basedOn w:val="Normal"/>
    <w:rsid w:val="00732C8B"/>
    <w:pPr>
      <w:spacing w:after="240"/>
      <w:ind w:firstLine="360"/>
      <w:jc w:val="both"/>
    </w:pPr>
    <w:rPr>
      <w:spacing w:val="-5"/>
      <w:sz w:val="24"/>
    </w:rPr>
  </w:style>
  <w:style w:type="paragraph" w:styleId="ListContinue">
    <w:name w:val="List Continue"/>
    <w:basedOn w:val="List"/>
    <w:pPr>
      <w:tabs>
        <w:tab w:val="clear" w:pos="720"/>
      </w:tabs>
      <w:spacing w:after="160"/>
    </w:pPr>
  </w:style>
  <w:style w:type="paragraph" w:styleId="ListContinue2">
    <w:name w:val="List Continue 2"/>
    <w:basedOn w:val="ListContinue"/>
    <w:pPr>
      <w:ind w:left="1080"/>
    </w:pPr>
  </w:style>
  <w:style w:type="paragraph" w:styleId="ListContinue3">
    <w:name w:val="List Continue 3"/>
    <w:basedOn w:val="ListContinue"/>
    <w:pPr>
      <w:ind w:left="1440"/>
    </w:pPr>
  </w:style>
  <w:style w:type="paragraph" w:styleId="ListContinue4">
    <w:name w:val="List Continue 4"/>
    <w:basedOn w:val="ListContinue"/>
    <w:pPr>
      <w:ind w:left="1800"/>
    </w:pPr>
  </w:style>
  <w:style w:type="paragraph" w:styleId="ListContinue5">
    <w:name w:val="List Continue 5"/>
    <w:basedOn w:val="ListContinue"/>
    <w:pPr>
      <w:ind w:left="2160"/>
    </w:pPr>
  </w:style>
  <w:style w:type="paragraph" w:styleId="Title">
    <w:name w:val="Title"/>
    <w:basedOn w:val="Normal"/>
    <w:qFormat/>
    <w:rsid w:val="00732C8B"/>
    <w:pPr>
      <w:keepNext/>
      <w:pBdr>
        <w:bottom w:val="single" w:sz="6" w:space="14" w:color="808080"/>
      </w:pBdr>
      <w:spacing w:before="100" w:after="3600" w:line="600" w:lineRule="exact"/>
      <w:jc w:val="center"/>
    </w:pPr>
    <w:rPr>
      <w:rFonts w:ascii="Arial Black" w:hAnsi="Arial Black"/>
      <w:color w:val="808080"/>
      <w:spacing w:val="-35"/>
      <w:kern w:val="28"/>
      <w:sz w:val="48"/>
    </w:rPr>
  </w:style>
  <w:style w:type="paragraph" w:styleId="Subtitle">
    <w:name w:val="Subtitle"/>
    <w:basedOn w:val="Title"/>
    <w:next w:val="Normal"/>
    <w:qFormat/>
    <w:pPr>
      <w:spacing w:before="1940" w:after="0" w:line="200" w:lineRule="atLeast"/>
    </w:pPr>
    <w:rPr>
      <w:rFonts w:ascii="Garamond" w:hAnsi="Garamond"/>
      <w:bCs/>
      <w:caps/>
      <w:spacing w:val="30"/>
      <w:sz w:val="18"/>
    </w:rPr>
  </w:style>
  <w:style w:type="paragraph" w:styleId="Date">
    <w:name w:val="Date"/>
    <w:basedOn w:val="Normal"/>
    <w:rsid w:val="00732C8B"/>
    <w:pPr>
      <w:spacing w:before="480" w:after="160"/>
      <w:jc w:val="center"/>
    </w:pPr>
    <w:rPr>
      <w:rFonts w:ascii="Times New Roman" w:hAnsi="Times New Roman"/>
      <w:b/>
      <w:sz w:val="20"/>
    </w:rPr>
  </w:style>
  <w:style w:type="paragraph" w:customStyle="1" w:styleId="hsrkomSub-bab2">
    <w:name w:val="hsrkom Sub-bab 2"/>
    <w:basedOn w:val="hsrkomParagraf"/>
    <w:rsid w:val="00F407EB"/>
    <w:pPr>
      <w:numPr>
        <w:numId w:val="3"/>
      </w:numPr>
    </w:pPr>
    <w:rPr>
      <w:b/>
      <w:bCs w:val="0"/>
    </w:rPr>
  </w:style>
  <w:style w:type="paragraph" w:customStyle="1" w:styleId="hsrkomParagraf">
    <w:name w:val="hsrkom Paragraf"/>
    <w:basedOn w:val="Normal"/>
    <w:rsid w:val="00C918AB"/>
    <w:pPr>
      <w:spacing w:before="240" w:after="120" w:line="360" w:lineRule="auto"/>
      <w:jc w:val="both"/>
    </w:pPr>
    <w:rPr>
      <w:bCs/>
      <w:sz w:val="24"/>
      <w:szCs w:val="24"/>
    </w:rPr>
  </w:style>
  <w:style w:type="paragraph" w:customStyle="1" w:styleId="BodyTextKeep">
    <w:name w:val="Body Text Keep"/>
    <w:basedOn w:val="Normal"/>
    <w:next w:val="hsrkomList2"/>
    <w:rsid w:val="00732C8B"/>
    <w:pPr>
      <w:keepNext/>
      <w:spacing w:after="240"/>
      <w:jc w:val="both"/>
    </w:pPr>
    <w:rPr>
      <w:spacing w:val="-5"/>
      <w:sz w:val="24"/>
    </w:rPr>
  </w:style>
  <w:style w:type="paragraph" w:customStyle="1" w:styleId="ChapterLabel">
    <w:name w:val="Chapter Label"/>
    <w:basedOn w:val="Normal"/>
    <w:next w:val="Normal"/>
    <w:pPr>
      <w:keepNext/>
      <w:pBdr>
        <w:bottom w:val="single" w:sz="6" w:space="3" w:color="auto"/>
      </w:pBdr>
      <w:spacing w:after="240"/>
    </w:pPr>
    <w:rPr>
      <w:rFonts w:ascii="Arial Black" w:hAnsi="Arial Black"/>
      <w:caps/>
      <w:spacing w:val="70"/>
      <w:kern w:val="28"/>
      <w:sz w:val="15"/>
    </w:rPr>
  </w:style>
  <w:style w:type="paragraph" w:customStyle="1" w:styleId="ChapterSubtitle">
    <w:name w:val="Chapter Subtitle"/>
    <w:basedOn w:val="Normal"/>
    <w:next w:val="Normal"/>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pPr>
      <w:keepNext/>
      <w:keepLines/>
      <w:spacing w:before="480" w:after="360" w:line="440" w:lineRule="atLeast"/>
      <w:ind w:right="2160"/>
    </w:pPr>
    <w:rPr>
      <w:rFonts w:ascii="Arial Black" w:hAnsi="Arial Black"/>
      <w:color w:val="808080"/>
      <w:spacing w:val="-35"/>
      <w:kern w:val="28"/>
      <w:sz w:val="44"/>
    </w:rPr>
  </w:style>
  <w:style w:type="paragraph" w:customStyle="1" w:styleId="CompanyName">
    <w:name w:val="Company Name"/>
    <w:basedOn w:val="Normal"/>
    <w:next w:val="Normal"/>
    <w:pPr>
      <w:spacing w:before="420" w:after="60" w:line="320" w:lineRule="exact"/>
    </w:pPr>
    <w:rPr>
      <w:caps/>
      <w:kern w:val="36"/>
      <w:sz w:val="38"/>
    </w:rPr>
  </w:style>
  <w:style w:type="paragraph" w:customStyle="1" w:styleId="DocumentLabel">
    <w:name w:val="Document Label"/>
    <w:basedOn w:val="Normal"/>
    <w:pPr>
      <w:keepNext/>
      <w:spacing w:before="240" w:after="360"/>
    </w:pPr>
    <w:rPr>
      <w:b/>
      <w:kern w:val="28"/>
      <w:sz w:val="36"/>
    </w:rPr>
  </w:style>
  <w:style w:type="paragraph" w:customStyle="1" w:styleId="FooterEven">
    <w:name w:val="Footer Even"/>
    <w:basedOn w:val="Footer"/>
  </w:style>
  <w:style w:type="paragraph" w:customStyle="1" w:styleId="FooterFirst">
    <w:name w:val="Footer First"/>
    <w:basedOn w:val="Footer"/>
    <w:pPr>
      <w:pBdr>
        <w:top w:val="none" w:sz="0" w:space="0" w:color="auto"/>
      </w:pBdr>
      <w:tabs>
        <w:tab w:val="clear" w:pos="8640"/>
      </w:tabs>
    </w:pPr>
    <w:rPr>
      <w:spacing w:val="-10"/>
    </w:rPr>
  </w:style>
  <w:style w:type="paragraph" w:customStyle="1" w:styleId="FooterOdd">
    <w:name w:val="Footer Odd"/>
    <w:basedOn w:val="Footer"/>
    <w:pPr>
      <w:tabs>
        <w:tab w:val="right" w:pos="0"/>
      </w:tabs>
    </w:pPr>
  </w:style>
  <w:style w:type="paragraph" w:customStyle="1" w:styleId="FootnoteBase">
    <w:name w:val="Footnote Base"/>
    <w:basedOn w:val="Normal"/>
    <w:pPr>
      <w:spacing w:before="240"/>
    </w:pPr>
    <w:rPr>
      <w:sz w:val="18"/>
    </w:r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pPr>
    <w:rPr>
      <w:rFonts w:ascii="Garamond" w:hAnsi="Garamond"/>
      <w:b/>
    </w:rPr>
  </w:style>
  <w:style w:type="paragraph" w:customStyle="1" w:styleId="HeaderOdd">
    <w:name w:val="Header Odd"/>
    <w:basedOn w:val="Header"/>
    <w:pPr>
      <w:tabs>
        <w:tab w:val="right" w:pos="0"/>
      </w:tabs>
      <w:jc w:val="right"/>
    </w:pPr>
  </w:style>
  <w:style w:type="paragraph" w:customStyle="1" w:styleId="IndexBase">
    <w:name w:val="Index Base"/>
    <w:basedOn w:val="Normal"/>
    <w:pPr>
      <w:tabs>
        <w:tab w:val="right" w:pos="3960"/>
      </w:tabs>
      <w:spacing w:line="240" w:lineRule="atLeast"/>
    </w:pPr>
    <w:rPr>
      <w:sz w:val="18"/>
    </w:rPr>
  </w:style>
  <w:style w:type="paragraph" w:customStyle="1" w:styleId="ListBulletFirst">
    <w:name w:val="List Bullet First"/>
    <w:basedOn w:val="ListBullet"/>
    <w:next w:val="ListBullet"/>
    <w:pPr>
      <w:spacing w:before="80" w:after="160"/>
      <w:ind w:right="0"/>
      <w:jc w:val="left"/>
    </w:pPr>
    <w:rPr>
      <w:rFonts w:ascii="Times New Roman" w:hAnsi="Times New Roman"/>
      <w:spacing w:val="0"/>
      <w:sz w:val="20"/>
    </w:rPr>
  </w:style>
  <w:style w:type="paragraph" w:customStyle="1" w:styleId="ListBulletLast">
    <w:name w:val="List Bullet Last"/>
    <w:basedOn w:val="ListBullet"/>
    <w:next w:val="Normal"/>
    <w:pPr>
      <w:ind w:right="0"/>
      <w:jc w:val="left"/>
    </w:pPr>
    <w:rPr>
      <w:rFonts w:ascii="Times New Roman" w:hAnsi="Times New Roman"/>
      <w:spacing w:val="0"/>
      <w:sz w:val="20"/>
    </w:rPr>
  </w:style>
  <w:style w:type="paragraph" w:customStyle="1" w:styleId="ListFirst">
    <w:name w:val="List First"/>
    <w:basedOn w:val="List"/>
    <w:next w:val="List"/>
    <w:pPr>
      <w:spacing w:before="80" w:after="80"/>
      <w:ind w:left="720" w:hanging="360"/>
      <w:jc w:val="left"/>
    </w:pPr>
    <w:rPr>
      <w:rFonts w:ascii="Times New Roman" w:hAnsi="Times New Roman"/>
      <w:spacing w:val="0"/>
      <w:sz w:val="20"/>
    </w:rPr>
  </w:style>
  <w:style w:type="paragraph" w:customStyle="1" w:styleId="ListLast">
    <w:name w:val="List Last"/>
    <w:basedOn w:val="List"/>
    <w:next w:val="Normal"/>
    <w:pPr>
      <w:ind w:left="720" w:hanging="360"/>
      <w:jc w:val="left"/>
    </w:pPr>
    <w:rPr>
      <w:rFonts w:ascii="Times New Roman" w:hAnsi="Times New Roman"/>
      <w:spacing w:val="0"/>
      <w:sz w:val="20"/>
    </w:rPr>
  </w:style>
  <w:style w:type="paragraph" w:customStyle="1" w:styleId="ListNumberFirst">
    <w:name w:val="List Number First"/>
    <w:basedOn w:val="ListNumber"/>
    <w:next w:val="ListNumber"/>
    <w:pPr>
      <w:spacing w:before="80" w:after="160"/>
      <w:ind w:right="0"/>
      <w:jc w:val="left"/>
    </w:pPr>
    <w:rPr>
      <w:rFonts w:ascii="Times New Roman" w:hAnsi="Times New Roman"/>
      <w:spacing w:val="0"/>
      <w:sz w:val="20"/>
    </w:rPr>
  </w:style>
  <w:style w:type="paragraph" w:customStyle="1" w:styleId="ListNumberLast">
    <w:name w:val="List Number Last"/>
    <w:basedOn w:val="ListNumber"/>
    <w:next w:val="Normal"/>
    <w:pPr>
      <w:ind w:right="0"/>
      <w:jc w:val="left"/>
    </w:pPr>
    <w:rPr>
      <w:rFonts w:ascii="Times New Roman" w:hAnsi="Times New Roman"/>
      <w:spacing w:val="0"/>
      <w:sz w:val="20"/>
    </w:rPr>
  </w:style>
  <w:style w:type="paragraph" w:customStyle="1" w:styleId="PartLabel">
    <w:name w:val="Part Label"/>
    <w:basedOn w:val="Normal"/>
    <w:next w:val="Normal"/>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Subtitle">
    <w:name w:val="Part Subtitle"/>
    <w:basedOn w:val="Normal"/>
    <w:next w:val="Normal"/>
    <w:pPr>
      <w:keepNext/>
      <w:spacing w:before="360" w:after="120"/>
      <w:jc w:val="center"/>
    </w:pPr>
    <w:rPr>
      <w:rFonts w:ascii="Arial" w:hAnsi="Arial"/>
      <w:i/>
      <w:kern w:val="28"/>
      <w:sz w:val="32"/>
    </w:rPr>
  </w:style>
  <w:style w:type="paragraph" w:customStyle="1" w:styleId="PartTitle">
    <w:name w:val="Part Title"/>
    <w:basedOn w:val="Normal"/>
    <w:next w:val="PartLabel"/>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Picture">
    <w:name w:val="Picture"/>
    <w:basedOn w:val="Normal"/>
    <w:next w:val="Caption"/>
    <w:rsid w:val="00732C8B"/>
    <w:pPr>
      <w:keepNext/>
      <w:spacing w:after="240"/>
      <w:jc w:val="both"/>
    </w:pPr>
    <w:rPr>
      <w:spacing w:val="-5"/>
      <w:sz w:val="24"/>
    </w:rPr>
  </w:style>
  <w:style w:type="paragraph" w:customStyle="1" w:styleId="ReturnAddress">
    <w:name w:val="Return Address"/>
    <w:basedOn w:val="Normal"/>
    <w:pPr>
      <w:jc w:val="center"/>
    </w:pPr>
    <w:rPr>
      <w:spacing w:val="-3"/>
      <w:sz w:val="20"/>
    </w:rPr>
  </w:style>
  <w:style w:type="paragraph" w:customStyle="1" w:styleId="SectionHeading">
    <w:name w:val="Section Heading"/>
    <w:basedOn w:val="Normal"/>
    <w:next w:val="Normal"/>
    <w:pPr>
      <w:spacing w:line="640" w:lineRule="atLeast"/>
    </w:pPr>
    <w:rPr>
      <w:rFonts w:ascii="Arial Black" w:hAnsi="Arial Black"/>
      <w:caps/>
      <w:spacing w:val="60"/>
      <w:sz w:val="15"/>
    </w:rPr>
  </w:style>
  <w:style w:type="paragraph" w:customStyle="1" w:styleId="SectionLabel">
    <w:name w:val="Section Label"/>
    <w:basedOn w:val="Normal"/>
    <w:next w:val="Normal"/>
    <w:pPr>
      <w:spacing w:before="2040" w:after="360" w:line="480" w:lineRule="atLeast"/>
    </w:pPr>
    <w:rPr>
      <w:rFonts w:ascii="Arial Black" w:hAnsi="Arial Black"/>
      <w:color w:val="808080"/>
      <w:spacing w:val="-35"/>
      <w:sz w:val="48"/>
    </w:rPr>
  </w:style>
  <w:style w:type="paragraph" w:customStyle="1" w:styleId="SubtitleCover">
    <w:name w:val="Subtitle Cover"/>
    <w:basedOn w:val="Normal"/>
    <w:next w:val="Normal"/>
    <w:pPr>
      <w:keepNext/>
      <w:pBdr>
        <w:top w:val="single" w:sz="6" w:space="1" w:color="auto"/>
      </w:pBdr>
      <w:spacing w:after="5280" w:line="480" w:lineRule="exact"/>
    </w:pPr>
    <w:rPr>
      <w:spacing w:val="-15"/>
      <w:kern w:val="28"/>
      <w:sz w:val="44"/>
    </w:rPr>
  </w:style>
  <w:style w:type="paragraph" w:customStyle="1" w:styleId="TitleCover">
    <w:name w:val="Title Cover"/>
    <w:basedOn w:val="Normal"/>
    <w:next w:val="SubtitleCover"/>
    <w:rsid w:val="00732C8B"/>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spacing w:val="-70"/>
      <w:kern w:val="28"/>
      <w:sz w:val="144"/>
    </w:rPr>
  </w:style>
  <w:style w:type="paragraph" w:customStyle="1" w:styleId="TOCBase">
    <w:name w:val="TOC Base"/>
    <w:basedOn w:val="TOC2"/>
  </w:style>
  <w:style w:type="character" w:styleId="FootnoteReference">
    <w:name w:val="footnote reference"/>
    <w:semiHidden/>
    <w:rPr>
      <w:sz w:val="18"/>
      <w:vertAlign w:val="superscript"/>
    </w:rPr>
  </w:style>
  <w:style w:type="character" w:styleId="CommentReference">
    <w:name w:val="annotation reference"/>
    <w:semiHidden/>
    <w:rPr>
      <w:sz w:val="16"/>
    </w:rPr>
  </w:style>
  <w:style w:type="character" w:styleId="LineNumber">
    <w:name w:val="line number"/>
    <w:rPr>
      <w:rFonts w:ascii="Arial" w:hAnsi="Arial" w:cs="Arial" w:hint="default"/>
      <w:sz w:val="18"/>
    </w:rPr>
  </w:style>
  <w:style w:type="character" w:styleId="PageNumber">
    <w:name w:val="page number"/>
    <w:rPr>
      <w:b/>
      <w:bCs w:val="0"/>
    </w:rPr>
  </w:style>
  <w:style w:type="character" w:styleId="EndnoteReference">
    <w:name w:val="endnote reference"/>
    <w:semiHidden/>
    <w:rPr>
      <w:sz w:val="18"/>
      <w:vertAlign w:val="superscript"/>
    </w:rPr>
  </w:style>
  <w:style w:type="character" w:customStyle="1" w:styleId="Lead-inEmphasis">
    <w:name w:val="Lead-in Emphasis"/>
    <w:rPr>
      <w:caps/>
      <w:sz w:val="22"/>
    </w:rPr>
  </w:style>
  <w:style w:type="character" w:customStyle="1" w:styleId="Superscript">
    <w:name w:val="Superscript"/>
    <w:rPr>
      <w:position w:val="0"/>
      <w:vertAlign w:val="superscript"/>
    </w:rPr>
  </w:style>
  <w:style w:type="paragraph" w:styleId="FootnoteText">
    <w:name w:val="footnote text"/>
    <w:basedOn w:val="FootnoteBase"/>
    <w:semiHidden/>
    <w:pPr>
      <w:spacing w:after="120"/>
    </w:pPr>
  </w:style>
  <w:style w:type="character" w:styleId="Hyperlink">
    <w:name w:val="Hyperlink"/>
    <w:basedOn w:val="DefaultParagraphFont"/>
    <w:uiPriority w:val="99"/>
    <w:rsid w:val="003A00AE"/>
    <w:rPr>
      <w:color w:val="0000FF"/>
      <w:u w:val="single"/>
    </w:rPr>
  </w:style>
  <w:style w:type="paragraph" w:styleId="BodyText3">
    <w:name w:val="Body Text 3"/>
    <w:basedOn w:val="Normal"/>
    <w:rsid w:val="00087F1E"/>
    <w:pPr>
      <w:spacing w:after="120"/>
    </w:pPr>
    <w:rPr>
      <w:szCs w:val="16"/>
    </w:rPr>
  </w:style>
  <w:style w:type="paragraph" w:customStyle="1" w:styleId="ParagrafBukuPanduan">
    <w:name w:val="Paragraf Buku Panduan"/>
    <w:basedOn w:val="BodyText2"/>
    <w:link w:val="ParagrafBukuPanduanChar"/>
    <w:rsid w:val="000F5F80"/>
    <w:pPr>
      <w:spacing w:after="0" w:line="240" w:lineRule="auto"/>
      <w:ind w:firstLine="720"/>
      <w:jc w:val="both"/>
    </w:pPr>
    <w:rPr>
      <w:rFonts w:ascii="Tahoma" w:hAnsi="Tahoma" w:cs="Tahoma"/>
      <w:sz w:val="20"/>
      <w:szCs w:val="24"/>
      <w:lang w:val="en-GB"/>
    </w:rPr>
  </w:style>
  <w:style w:type="paragraph" w:styleId="BodyText2">
    <w:name w:val="Body Text 2"/>
    <w:basedOn w:val="Normal"/>
    <w:link w:val="BodyText2Char"/>
    <w:rsid w:val="000F5F80"/>
    <w:pPr>
      <w:spacing w:after="120" w:line="480" w:lineRule="auto"/>
    </w:pPr>
  </w:style>
  <w:style w:type="character" w:customStyle="1" w:styleId="BodyText2Char">
    <w:name w:val="Body Text 2 Char"/>
    <w:basedOn w:val="DefaultParagraphFont"/>
    <w:link w:val="BodyText2"/>
    <w:rsid w:val="0034517C"/>
    <w:rPr>
      <w:rFonts w:ascii="Garamond" w:hAnsi="Garamond"/>
      <w:sz w:val="16"/>
      <w:lang w:val="en-US" w:eastAsia="en-US" w:bidi="ar-SA"/>
    </w:rPr>
  </w:style>
  <w:style w:type="character" w:customStyle="1" w:styleId="ParagrafBukuPanduanChar">
    <w:name w:val="Paragraf Buku Panduan Char"/>
    <w:basedOn w:val="BodyText2Char"/>
    <w:link w:val="ParagrafBukuPanduan"/>
    <w:rsid w:val="0034517C"/>
    <w:rPr>
      <w:rFonts w:ascii="Tahoma" w:hAnsi="Tahoma" w:cs="Tahoma"/>
      <w:sz w:val="16"/>
      <w:szCs w:val="24"/>
      <w:lang w:val="en-GB" w:eastAsia="en-US" w:bidi="ar-SA"/>
    </w:rPr>
  </w:style>
  <w:style w:type="paragraph" w:customStyle="1" w:styleId="Paragraf">
    <w:name w:val="Paragraf"/>
    <w:basedOn w:val="Normal"/>
    <w:rsid w:val="00732C8B"/>
    <w:pPr>
      <w:ind w:firstLine="720"/>
      <w:jc w:val="both"/>
    </w:pPr>
    <w:rPr>
      <w:rFonts w:ascii="Times New Roman" w:hAnsi="Times New Roman"/>
      <w:noProof/>
      <w:sz w:val="20"/>
    </w:rPr>
  </w:style>
  <w:style w:type="paragraph" w:customStyle="1" w:styleId="Heading2b">
    <w:name w:val="Heading 2b"/>
    <w:basedOn w:val="Heading2"/>
    <w:rsid w:val="002A409E"/>
    <w:pPr>
      <w:shd w:val="clear" w:color="000000" w:fill="FFFFFF"/>
      <w:spacing w:before="240" w:after="60" w:line="240" w:lineRule="auto"/>
      <w:jc w:val="both"/>
    </w:pPr>
    <w:rPr>
      <w:rFonts w:ascii="Arial" w:hAnsi="Arial"/>
      <w:b/>
      <w:i/>
      <w:spacing w:val="0"/>
      <w:kern w:val="0"/>
      <w:sz w:val="24"/>
    </w:rPr>
  </w:style>
  <w:style w:type="paragraph" w:customStyle="1" w:styleId="TOCBagian">
    <w:name w:val="TOCBagian"/>
    <w:basedOn w:val="TOC1"/>
    <w:rsid w:val="002A409E"/>
    <w:pPr>
      <w:tabs>
        <w:tab w:val="clear" w:pos="3600"/>
        <w:tab w:val="left" w:pos="1008"/>
        <w:tab w:val="left" w:pos="1440"/>
        <w:tab w:val="right" w:pos="5040"/>
      </w:tabs>
      <w:spacing w:before="120" w:after="120" w:line="240" w:lineRule="auto"/>
    </w:pPr>
    <w:rPr>
      <w:rFonts w:ascii="Arial" w:hAnsi="Arial"/>
      <w:bCs/>
      <w:sz w:val="24"/>
      <w:lang w:val="en-GB"/>
    </w:rPr>
  </w:style>
  <w:style w:type="paragraph" w:customStyle="1" w:styleId="TOCBab">
    <w:name w:val="TOCBab"/>
    <w:basedOn w:val="TOC1"/>
    <w:rsid w:val="002A409E"/>
    <w:pPr>
      <w:tabs>
        <w:tab w:val="clear" w:pos="3600"/>
        <w:tab w:val="right" w:pos="630"/>
        <w:tab w:val="left" w:pos="810"/>
      </w:tabs>
      <w:spacing w:before="120" w:after="120" w:line="240" w:lineRule="auto"/>
    </w:pPr>
    <w:rPr>
      <w:rFonts w:ascii="Times New Roman" w:hAnsi="Times New Roman"/>
      <w:bCs/>
      <w:caps/>
      <w:sz w:val="20"/>
      <w:lang w:val="en-GB"/>
    </w:rPr>
  </w:style>
  <w:style w:type="paragraph" w:customStyle="1" w:styleId="TOCisi">
    <w:name w:val="TOCisi"/>
    <w:basedOn w:val="TOC1"/>
    <w:rsid w:val="002A409E"/>
    <w:pPr>
      <w:tabs>
        <w:tab w:val="clear" w:pos="3600"/>
        <w:tab w:val="right" w:pos="630"/>
        <w:tab w:val="left" w:pos="810"/>
      </w:tabs>
      <w:spacing w:before="120" w:after="120" w:line="240" w:lineRule="auto"/>
      <w:ind w:left="810" w:hanging="810"/>
    </w:pPr>
    <w:rPr>
      <w:rFonts w:ascii="Times New Roman" w:hAnsi="Times New Roman"/>
      <w:b/>
      <w:bCs/>
      <w:caps/>
      <w:sz w:val="20"/>
      <w:lang w:val="en-GB"/>
    </w:rPr>
  </w:style>
  <w:style w:type="paragraph" w:customStyle="1" w:styleId="TocSubIsi">
    <w:name w:val="TocSubIsi"/>
    <w:basedOn w:val="TOCisi"/>
    <w:rsid w:val="002A409E"/>
    <w:pPr>
      <w:tabs>
        <w:tab w:val="clear" w:pos="630"/>
        <w:tab w:val="clear" w:pos="810"/>
        <w:tab w:val="left" w:pos="1440"/>
        <w:tab w:val="left" w:pos="1710"/>
        <w:tab w:val="left" w:leader="dot" w:pos="5040"/>
      </w:tabs>
      <w:ind w:firstLine="0"/>
    </w:pPr>
  </w:style>
  <w:style w:type="paragraph" w:styleId="BodyTextIndent2">
    <w:name w:val="Body Text Indent 2"/>
    <w:basedOn w:val="Normal"/>
    <w:rsid w:val="002A409E"/>
    <w:pPr>
      <w:ind w:left="1440" w:hanging="1080"/>
      <w:jc w:val="both"/>
    </w:pPr>
    <w:rPr>
      <w:rFonts w:ascii="Times New Roman" w:hAnsi="Times New Roman"/>
      <w:sz w:val="22"/>
    </w:rPr>
  </w:style>
  <w:style w:type="paragraph" w:styleId="NormalWeb">
    <w:name w:val="Normal (Web)"/>
    <w:basedOn w:val="Normal"/>
    <w:uiPriority w:val="99"/>
    <w:rsid w:val="002A409E"/>
    <w:pPr>
      <w:spacing w:before="100" w:beforeAutospacing="1" w:after="100" w:afterAutospacing="1"/>
    </w:pPr>
    <w:rPr>
      <w:rFonts w:ascii="Times New Roman" w:hAnsi="Times New Roman"/>
      <w:sz w:val="24"/>
      <w:szCs w:val="24"/>
      <w:lang w:val="en-GB"/>
    </w:rPr>
  </w:style>
  <w:style w:type="paragraph" w:styleId="HTMLPreformatted">
    <w:name w:val="HTML Preformatted"/>
    <w:basedOn w:val="Normal"/>
    <w:rsid w:val="002A4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lang w:val="en-GB"/>
    </w:rPr>
  </w:style>
  <w:style w:type="character" w:styleId="HTMLCode">
    <w:name w:val="HTML Code"/>
    <w:basedOn w:val="DefaultParagraphFont"/>
    <w:rsid w:val="002A409E"/>
    <w:rPr>
      <w:rFonts w:ascii="Courier New" w:eastAsia="Courier New" w:hAnsi="Courier New" w:cs="Courier New"/>
      <w:sz w:val="20"/>
      <w:szCs w:val="20"/>
    </w:rPr>
  </w:style>
  <w:style w:type="character" w:styleId="FollowedHyperlink">
    <w:name w:val="FollowedHyperlink"/>
    <w:basedOn w:val="DefaultParagraphFont"/>
    <w:rsid w:val="002A409E"/>
    <w:rPr>
      <w:color w:val="800080"/>
      <w:u w:val="single"/>
    </w:rPr>
  </w:style>
  <w:style w:type="paragraph" w:styleId="BodyTextIndent3">
    <w:name w:val="Body Text Indent 3"/>
    <w:basedOn w:val="Normal"/>
    <w:rsid w:val="002A409E"/>
    <w:pPr>
      <w:ind w:left="1496" w:hanging="1496"/>
    </w:pPr>
    <w:rPr>
      <w:rFonts w:ascii="Tahoma" w:hAnsi="Tahoma" w:cs="Tahoma"/>
      <w:b/>
      <w:sz w:val="20"/>
      <w:szCs w:val="24"/>
      <w:lang w:val="en-GB"/>
    </w:rPr>
  </w:style>
  <w:style w:type="table" w:styleId="TableGrid">
    <w:name w:val="Table Grid"/>
    <w:basedOn w:val="TableNormal"/>
    <w:rsid w:val="002A4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2A409E"/>
    <w:rPr>
      <w:b/>
      <w:bCs/>
    </w:rPr>
  </w:style>
  <w:style w:type="paragraph" w:customStyle="1" w:styleId="hsrkomSub-bab1">
    <w:name w:val="hsrkom Sub-bab 1"/>
    <w:basedOn w:val="Normal"/>
    <w:rsid w:val="005E6616"/>
    <w:pPr>
      <w:numPr>
        <w:ilvl w:val="1"/>
        <w:numId w:val="4"/>
      </w:numPr>
      <w:spacing w:line="360" w:lineRule="auto"/>
    </w:pPr>
    <w:rPr>
      <w:b/>
      <w:sz w:val="28"/>
      <w:lang w:val="sv-SE"/>
    </w:rPr>
  </w:style>
  <w:style w:type="paragraph" w:styleId="BalloonText">
    <w:name w:val="Balloon Text"/>
    <w:basedOn w:val="Normal"/>
    <w:semiHidden/>
    <w:rsid w:val="00140FBF"/>
    <w:rPr>
      <w:rFonts w:ascii="Tahoma" w:hAnsi="Tahoma" w:cs="Tahoma"/>
      <w:szCs w:val="16"/>
    </w:rPr>
  </w:style>
  <w:style w:type="paragraph" w:styleId="ListParagraph">
    <w:name w:val="List Paragraph"/>
    <w:basedOn w:val="Normal"/>
    <w:uiPriority w:val="34"/>
    <w:qFormat/>
    <w:rsid w:val="00700563"/>
    <w:pPr>
      <w:ind w:left="720"/>
      <w:contextualSpacing/>
    </w:pPr>
  </w:style>
  <w:style w:type="character" w:customStyle="1" w:styleId="fontstyle01">
    <w:name w:val="fontstyle01"/>
    <w:basedOn w:val="DefaultParagraphFont"/>
    <w:rsid w:val="00B80035"/>
    <w:rPr>
      <w:rFonts w:ascii="Garamond" w:hAnsi="Garamond" w:hint="default"/>
      <w:b w:val="0"/>
      <w:bCs w:val="0"/>
      <w:i w:val="0"/>
      <w:iCs w:val="0"/>
      <w:color w:val="000000"/>
      <w:sz w:val="24"/>
      <w:szCs w:val="24"/>
    </w:rPr>
  </w:style>
  <w:style w:type="character" w:customStyle="1" w:styleId="fontstyle21">
    <w:name w:val="fontstyle21"/>
    <w:basedOn w:val="DefaultParagraphFont"/>
    <w:rsid w:val="00B80035"/>
    <w:rPr>
      <w:rFonts w:ascii="Garamond" w:hAnsi="Garamond" w:hint="default"/>
      <w:b w:val="0"/>
      <w:bCs w:val="0"/>
      <w:i/>
      <w:iCs/>
      <w:color w:val="000000"/>
      <w:sz w:val="24"/>
      <w:szCs w:val="24"/>
    </w:rPr>
  </w:style>
  <w:style w:type="character" w:customStyle="1" w:styleId="fontstyle31">
    <w:name w:val="fontstyle31"/>
    <w:basedOn w:val="DefaultParagraphFont"/>
    <w:rsid w:val="00B97422"/>
    <w:rPr>
      <w:rFonts w:ascii="Garamond" w:hAnsi="Garamond" w:hint="default"/>
      <w:b w:val="0"/>
      <w:bCs w:val="0"/>
      <w:i w:val="0"/>
      <w:iCs w:val="0"/>
      <w:color w:val="000000"/>
      <w:sz w:val="24"/>
      <w:szCs w:val="24"/>
    </w:rPr>
  </w:style>
  <w:style w:type="character" w:customStyle="1" w:styleId="fontstyle41">
    <w:name w:val="fontstyle41"/>
    <w:basedOn w:val="DefaultParagraphFont"/>
    <w:rsid w:val="00B97422"/>
    <w:rPr>
      <w:rFonts w:ascii="Garamond" w:hAnsi="Garamond" w:hint="default"/>
      <w:b w:val="0"/>
      <w:bCs w:val="0"/>
      <w:i/>
      <w:iCs/>
      <w:color w:val="000000"/>
      <w:sz w:val="24"/>
      <w:szCs w:val="24"/>
    </w:rPr>
  </w:style>
  <w:style w:type="character" w:customStyle="1" w:styleId="fontstyle51">
    <w:name w:val="fontstyle51"/>
    <w:basedOn w:val="DefaultParagraphFont"/>
    <w:rsid w:val="00B97422"/>
    <w:rPr>
      <w:rFonts w:ascii="Courier New" w:hAnsi="Courier New" w:cs="Courier New" w:hint="default"/>
      <w:b w:val="0"/>
      <w:bCs w:val="0"/>
      <w:i w:val="0"/>
      <w:iCs w:val="0"/>
      <w:color w:val="000000"/>
      <w:sz w:val="20"/>
      <w:szCs w:val="20"/>
    </w:rPr>
  </w:style>
  <w:style w:type="character" w:customStyle="1" w:styleId="fontstyle11">
    <w:name w:val="fontstyle11"/>
    <w:basedOn w:val="DefaultParagraphFont"/>
    <w:rsid w:val="009F312A"/>
    <w:rPr>
      <w:rFonts w:ascii="Symbol" w:hAnsi="Symbol" w:hint="default"/>
      <w:b w:val="0"/>
      <w:bCs w:val="0"/>
      <w:i w:val="0"/>
      <w:iCs w:val="0"/>
      <w:color w:val="000000"/>
      <w:sz w:val="24"/>
      <w:szCs w:val="24"/>
    </w:rPr>
  </w:style>
  <w:style w:type="character" w:customStyle="1" w:styleId="fontstyle61">
    <w:name w:val="fontstyle61"/>
    <w:basedOn w:val="DefaultParagraphFont"/>
    <w:rsid w:val="009F312A"/>
    <w:rPr>
      <w:rFonts w:ascii="Garamond" w:hAnsi="Garamond" w:hint="default"/>
      <w:b w:val="0"/>
      <w:bCs w:val="0"/>
      <w:i/>
      <w:iCs/>
      <w:color w:val="000000"/>
      <w:sz w:val="24"/>
      <w:szCs w:val="24"/>
    </w:rPr>
  </w:style>
  <w:style w:type="paragraph" w:styleId="TOCHeading">
    <w:name w:val="TOC Heading"/>
    <w:basedOn w:val="Heading1"/>
    <w:next w:val="Normal"/>
    <w:uiPriority w:val="39"/>
    <w:unhideWhenUsed/>
    <w:qFormat/>
    <w:rsid w:val="006047B7"/>
    <w:pPr>
      <w:keepLines/>
      <w:spacing w:after="0" w:line="259" w:lineRule="auto"/>
      <w:outlineLvl w:val="9"/>
    </w:pPr>
    <w:rPr>
      <w:rFonts w:asciiTheme="majorHAnsi" w:eastAsiaTheme="majorEastAsia" w:hAnsiTheme="majorHAnsi" w:cstheme="majorBidi"/>
      <w:color w:val="365F91" w:themeColor="accent1" w:themeShade="BF"/>
      <w:spacing w:val="0"/>
      <w:kern w:val="0"/>
      <w:szCs w:val="32"/>
    </w:rPr>
  </w:style>
  <w:style w:type="table" w:styleId="PlainTable3">
    <w:name w:val="Plain Table 3"/>
    <w:basedOn w:val="TableNormal"/>
    <w:rsid w:val="0094021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rsid w:val="0094021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rsid w:val="0094021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9402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94021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4021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75087F"/>
    <w:rPr>
      <w:color w:val="605E5C"/>
      <w:shd w:val="clear" w:color="auto" w:fill="E1DFDD"/>
    </w:rPr>
  </w:style>
  <w:style w:type="paragraph" w:styleId="BodyText">
    <w:name w:val="Body Text"/>
    <w:basedOn w:val="Normal"/>
    <w:link w:val="BodyTextChar"/>
    <w:unhideWhenUsed/>
    <w:rsid w:val="006E63E0"/>
    <w:pPr>
      <w:spacing w:after="120"/>
    </w:pPr>
  </w:style>
  <w:style w:type="character" w:customStyle="1" w:styleId="BodyTextChar">
    <w:name w:val="Body Text Char"/>
    <w:basedOn w:val="DefaultParagraphFont"/>
    <w:link w:val="BodyText"/>
    <w:rsid w:val="006E63E0"/>
    <w:rPr>
      <w:rFonts w:ascii="Garamond" w:hAnsi="Garamond"/>
      <w:sz w:val="16"/>
    </w:rPr>
  </w:style>
  <w:style w:type="character" w:customStyle="1" w:styleId="Heading1Char">
    <w:name w:val="Heading 1 Char"/>
    <w:basedOn w:val="DefaultParagraphFont"/>
    <w:link w:val="Heading1"/>
    <w:rsid w:val="00AE7F7F"/>
    <w:rPr>
      <w:rFonts w:ascii="Arial Black" w:hAnsi="Arial Black"/>
      <w:color w:val="808080"/>
      <w:spacing w:val="-25"/>
      <w:kern w:val="28"/>
      <w:sz w:val="32"/>
      <w:lang w:val="id-ID"/>
    </w:rPr>
  </w:style>
  <w:style w:type="character" w:customStyle="1" w:styleId="Heading2Char">
    <w:name w:val="Heading 2 Char"/>
    <w:basedOn w:val="DefaultParagraphFont"/>
    <w:link w:val="Heading2"/>
    <w:rsid w:val="00B200C4"/>
    <w:rPr>
      <w:rFonts w:ascii="Arial Black" w:hAnsi="Arial Black"/>
      <w:spacing w:val="-10"/>
      <w:kern w:val="28"/>
      <w:sz w:val="16"/>
      <w:lang w:val="id-ID"/>
    </w:rPr>
  </w:style>
  <w:style w:type="character" w:styleId="SubtleReference">
    <w:name w:val="Subtle Reference"/>
    <w:basedOn w:val="DefaultParagraphFont"/>
    <w:uiPriority w:val="31"/>
    <w:qFormat/>
    <w:rsid w:val="008523FE"/>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3540">
      <w:bodyDiv w:val="1"/>
      <w:marLeft w:val="0"/>
      <w:marRight w:val="0"/>
      <w:marTop w:val="0"/>
      <w:marBottom w:val="0"/>
      <w:divBdr>
        <w:top w:val="none" w:sz="0" w:space="0" w:color="auto"/>
        <w:left w:val="none" w:sz="0" w:space="0" w:color="auto"/>
        <w:bottom w:val="none" w:sz="0" w:space="0" w:color="auto"/>
        <w:right w:val="none" w:sz="0" w:space="0" w:color="auto"/>
      </w:divBdr>
      <w:divsChild>
        <w:div w:id="1452362363">
          <w:marLeft w:val="0"/>
          <w:marRight w:val="0"/>
          <w:marTop w:val="0"/>
          <w:marBottom w:val="0"/>
          <w:divBdr>
            <w:top w:val="none" w:sz="0" w:space="0" w:color="auto"/>
            <w:left w:val="none" w:sz="0" w:space="0" w:color="auto"/>
            <w:bottom w:val="none" w:sz="0" w:space="0" w:color="auto"/>
            <w:right w:val="none" w:sz="0" w:space="0" w:color="auto"/>
          </w:divBdr>
          <w:divsChild>
            <w:div w:id="21187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7752">
      <w:bodyDiv w:val="1"/>
      <w:marLeft w:val="0"/>
      <w:marRight w:val="0"/>
      <w:marTop w:val="0"/>
      <w:marBottom w:val="0"/>
      <w:divBdr>
        <w:top w:val="none" w:sz="0" w:space="0" w:color="auto"/>
        <w:left w:val="none" w:sz="0" w:space="0" w:color="auto"/>
        <w:bottom w:val="none" w:sz="0" w:space="0" w:color="auto"/>
        <w:right w:val="none" w:sz="0" w:space="0" w:color="auto"/>
      </w:divBdr>
      <w:divsChild>
        <w:div w:id="1416516410">
          <w:marLeft w:val="0"/>
          <w:marRight w:val="0"/>
          <w:marTop w:val="0"/>
          <w:marBottom w:val="0"/>
          <w:divBdr>
            <w:top w:val="none" w:sz="0" w:space="0" w:color="auto"/>
            <w:left w:val="none" w:sz="0" w:space="0" w:color="auto"/>
            <w:bottom w:val="none" w:sz="0" w:space="0" w:color="auto"/>
            <w:right w:val="none" w:sz="0" w:space="0" w:color="auto"/>
          </w:divBdr>
          <w:divsChild>
            <w:div w:id="140852120">
              <w:marLeft w:val="0"/>
              <w:marRight w:val="0"/>
              <w:marTop w:val="0"/>
              <w:marBottom w:val="0"/>
              <w:divBdr>
                <w:top w:val="none" w:sz="0" w:space="0" w:color="auto"/>
                <w:left w:val="none" w:sz="0" w:space="0" w:color="auto"/>
                <w:bottom w:val="none" w:sz="0" w:space="0" w:color="auto"/>
                <w:right w:val="none" w:sz="0" w:space="0" w:color="auto"/>
              </w:divBdr>
            </w:div>
            <w:div w:id="268900178">
              <w:marLeft w:val="0"/>
              <w:marRight w:val="0"/>
              <w:marTop w:val="0"/>
              <w:marBottom w:val="0"/>
              <w:divBdr>
                <w:top w:val="none" w:sz="0" w:space="0" w:color="auto"/>
                <w:left w:val="none" w:sz="0" w:space="0" w:color="auto"/>
                <w:bottom w:val="none" w:sz="0" w:space="0" w:color="auto"/>
                <w:right w:val="none" w:sz="0" w:space="0" w:color="auto"/>
              </w:divBdr>
            </w:div>
            <w:div w:id="810488423">
              <w:marLeft w:val="0"/>
              <w:marRight w:val="0"/>
              <w:marTop w:val="0"/>
              <w:marBottom w:val="0"/>
              <w:divBdr>
                <w:top w:val="none" w:sz="0" w:space="0" w:color="auto"/>
                <w:left w:val="none" w:sz="0" w:space="0" w:color="auto"/>
                <w:bottom w:val="none" w:sz="0" w:space="0" w:color="auto"/>
                <w:right w:val="none" w:sz="0" w:space="0" w:color="auto"/>
              </w:divBdr>
            </w:div>
            <w:div w:id="1047218016">
              <w:marLeft w:val="0"/>
              <w:marRight w:val="0"/>
              <w:marTop w:val="0"/>
              <w:marBottom w:val="0"/>
              <w:divBdr>
                <w:top w:val="none" w:sz="0" w:space="0" w:color="auto"/>
                <w:left w:val="none" w:sz="0" w:space="0" w:color="auto"/>
                <w:bottom w:val="none" w:sz="0" w:space="0" w:color="auto"/>
                <w:right w:val="none" w:sz="0" w:space="0" w:color="auto"/>
              </w:divBdr>
            </w:div>
            <w:div w:id="11581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9962">
      <w:bodyDiv w:val="1"/>
      <w:marLeft w:val="0"/>
      <w:marRight w:val="0"/>
      <w:marTop w:val="0"/>
      <w:marBottom w:val="0"/>
      <w:divBdr>
        <w:top w:val="none" w:sz="0" w:space="0" w:color="auto"/>
        <w:left w:val="none" w:sz="0" w:space="0" w:color="auto"/>
        <w:bottom w:val="none" w:sz="0" w:space="0" w:color="auto"/>
        <w:right w:val="none" w:sz="0" w:space="0" w:color="auto"/>
      </w:divBdr>
      <w:divsChild>
        <w:div w:id="1515802816">
          <w:marLeft w:val="0"/>
          <w:marRight w:val="0"/>
          <w:marTop w:val="0"/>
          <w:marBottom w:val="0"/>
          <w:divBdr>
            <w:top w:val="none" w:sz="0" w:space="0" w:color="auto"/>
            <w:left w:val="none" w:sz="0" w:space="0" w:color="auto"/>
            <w:bottom w:val="none" w:sz="0" w:space="0" w:color="auto"/>
            <w:right w:val="none" w:sz="0" w:space="0" w:color="auto"/>
          </w:divBdr>
          <w:divsChild>
            <w:div w:id="151877148">
              <w:marLeft w:val="0"/>
              <w:marRight w:val="0"/>
              <w:marTop w:val="0"/>
              <w:marBottom w:val="0"/>
              <w:divBdr>
                <w:top w:val="none" w:sz="0" w:space="0" w:color="auto"/>
                <w:left w:val="none" w:sz="0" w:space="0" w:color="auto"/>
                <w:bottom w:val="none" w:sz="0" w:space="0" w:color="auto"/>
                <w:right w:val="none" w:sz="0" w:space="0" w:color="auto"/>
              </w:divBdr>
            </w:div>
            <w:div w:id="398946649">
              <w:marLeft w:val="0"/>
              <w:marRight w:val="0"/>
              <w:marTop w:val="0"/>
              <w:marBottom w:val="0"/>
              <w:divBdr>
                <w:top w:val="none" w:sz="0" w:space="0" w:color="auto"/>
                <w:left w:val="none" w:sz="0" w:space="0" w:color="auto"/>
                <w:bottom w:val="none" w:sz="0" w:space="0" w:color="auto"/>
                <w:right w:val="none" w:sz="0" w:space="0" w:color="auto"/>
              </w:divBdr>
            </w:div>
            <w:div w:id="465047769">
              <w:marLeft w:val="0"/>
              <w:marRight w:val="0"/>
              <w:marTop w:val="0"/>
              <w:marBottom w:val="0"/>
              <w:divBdr>
                <w:top w:val="none" w:sz="0" w:space="0" w:color="auto"/>
                <w:left w:val="none" w:sz="0" w:space="0" w:color="auto"/>
                <w:bottom w:val="none" w:sz="0" w:space="0" w:color="auto"/>
                <w:right w:val="none" w:sz="0" w:space="0" w:color="auto"/>
              </w:divBdr>
            </w:div>
            <w:div w:id="1565871056">
              <w:marLeft w:val="0"/>
              <w:marRight w:val="0"/>
              <w:marTop w:val="0"/>
              <w:marBottom w:val="0"/>
              <w:divBdr>
                <w:top w:val="none" w:sz="0" w:space="0" w:color="auto"/>
                <w:left w:val="none" w:sz="0" w:space="0" w:color="auto"/>
                <w:bottom w:val="none" w:sz="0" w:space="0" w:color="auto"/>
                <w:right w:val="none" w:sz="0" w:space="0" w:color="auto"/>
              </w:divBdr>
            </w:div>
            <w:div w:id="1569225379">
              <w:marLeft w:val="0"/>
              <w:marRight w:val="0"/>
              <w:marTop w:val="0"/>
              <w:marBottom w:val="0"/>
              <w:divBdr>
                <w:top w:val="none" w:sz="0" w:space="0" w:color="auto"/>
                <w:left w:val="none" w:sz="0" w:space="0" w:color="auto"/>
                <w:bottom w:val="none" w:sz="0" w:space="0" w:color="auto"/>
                <w:right w:val="none" w:sz="0" w:space="0" w:color="auto"/>
              </w:divBdr>
            </w:div>
            <w:div w:id="1623540062">
              <w:marLeft w:val="0"/>
              <w:marRight w:val="0"/>
              <w:marTop w:val="0"/>
              <w:marBottom w:val="0"/>
              <w:divBdr>
                <w:top w:val="none" w:sz="0" w:space="0" w:color="auto"/>
                <w:left w:val="none" w:sz="0" w:space="0" w:color="auto"/>
                <w:bottom w:val="none" w:sz="0" w:space="0" w:color="auto"/>
                <w:right w:val="none" w:sz="0" w:space="0" w:color="auto"/>
              </w:divBdr>
            </w:div>
            <w:div w:id="1863975585">
              <w:marLeft w:val="0"/>
              <w:marRight w:val="0"/>
              <w:marTop w:val="0"/>
              <w:marBottom w:val="0"/>
              <w:divBdr>
                <w:top w:val="none" w:sz="0" w:space="0" w:color="auto"/>
                <w:left w:val="none" w:sz="0" w:space="0" w:color="auto"/>
                <w:bottom w:val="none" w:sz="0" w:space="0" w:color="auto"/>
                <w:right w:val="none" w:sz="0" w:space="0" w:color="auto"/>
              </w:divBdr>
            </w:div>
            <w:div w:id="1951623641">
              <w:marLeft w:val="0"/>
              <w:marRight w:val="0"/>
              <w:marTop w:val="0"/>
              <w:marBottom w:val="0"/>
              <w:divBdr>
                <w:top w:val="none" w:sz="0" w:space="0" w:color="auto"/>
                <w:left w:val="none" w:sz="0" w:space="0" w:color="auto"/>
                <w:bottom w:val="none" w:sz="0" w:space="0" w:color="auto"/>
                <w:right w:val="none" w:sz="0" w:space="0" w:color="auto"/>
              </w:divBdr>
            </w:div>
            <w:div w:id="211913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4643">
      <w:bodyDiv w:val="1"/>
      <w:marLeft w:val="0"/>
      <w:marRight w:val="0"/>
      <w:marTop w:val="0"/>
      <w:marBottom w:val="0"/>
      <w:divBdr>
        <w:top w:val="none" w:sz="0" w:space="0" w:color="auto"/>
        <w:left w:val="none" w:sz="0" w:space="0" w:color="auto"/>
        <w:bottom w:val="none" w:sz="0" w:space="0" w:color="auto"/>
        <w:right w:val="none" w:sz="0" w:space="0" w:color="auto"/>
      </w:divBdr>
      <w:divsChild>
        <w:div w:id="981737741">
          <w:marLeft w:val="0"/>
          <w:marRight w:val="0"/>
          <w:marTop w:val="0"/>
          <w:marBottom w:val="0"/>
          <w:divBdr>
            <w:top w:val="none" w:sz="0" w:space="0" w:color="auto"/>
            <w:left w:val="none" w:sz="0" w:space="0" w:color="auto"/>
            <w:bottom w:val="none" w:sz="0" w:space="0" w:color="auto"/>
            <w:right w:val="none" w:sz="0" w:space="0" w:color="auto"/>
          </w:divBdr>
          <w:divsChild>
            <w:div w:id="971906358">
              <w:marLeft w:val="0"/>
              <w:marRight w:val="0"/>
              <w:marTop w:val="0"/>
              <w:marBottom w:val="0"/>
              <w:divBdr>
                <w:top w:val="none" w:sz="0" w:space="0" w:color="auto"/>
                <w:left w:val="none" w:sz="0" w:space="0" w:color="auto"/>
                <w:bottom w:val="none" w:sz="0" w:space="0" w:color="auto"/>
                <w:right w:val="none" w:sz="0" w:space="0" w:color="auto"/>
              </w:divBdr>
            </w:div>
            <w:div w:id="1537154594">
              <w:marLeft w:val="0"/>
              <w:marRight w:val="0"/>
              <w:marTop w:val="0"/>
              <w:marBottom w:val="0"/>
              <w:divBdr>
                <w:top w:val="none" w:sz="0" w:space="0" w:color="auto"/>
                <w:left w:val="none" w:sz="0" w:space="0" w:color="auto"/>
                <w:bottom w:val="none" w:sz="0" w:space="0" w:color="auto"/>
                <w:right w:val="none" w:sz="0" w:space="0" w:color="auto"/>
              </w:divBdr>
            </w:div>
            <w:div w:id="212396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7010">
      <w:bodyDiv w:val="1"/>
      <w:marLeft w:val="0"/>
      <w:marRight w:val="0"/>
      <w:marTop w:val="0"/>
      <w:marBottom w:val="0"/>
      <w:divBdr>
        <w:top w:val="none" w:sz="0" w:space="0" w:color="auto"/>
        <w:left w:val="none" w:sz="0" w:space="0" w:color="auto"/>
        <w:bottom w:val="none" w:sz="0" w:space="0" w:color="auto"/>
        <w:right w:val="none" w:sz="0" w:space="0" w:color="auto"/>
      </w:divBdr>
      <w:divsChild>
        <w:div w:id="828836301">
          <w:marLeft w:val="0"/>
          <w:marRight w:val="0"/>
          <w:marTop w:val="0"/>
          <w:marBottom w:val="0"/>
          <w:divBdr>
            <w:top w:val="none" w:sz="0" w:space="0" w:color="auto"/>
            <w:left w:val="none" w:sz="0" w:space="0" w:color="auto"/>
            <w:bottom w:val="none" w:sz="0" w:space="0" w:color="auto"/>
            <w:right w:val="none" w:sz="0" w:space="0" w:color="auto"/>
          </w:divBdr>
          <w:divsChild>
            <w:div w:id="87847955">
              <w:marLeft w:val="0"/>
              <w:marRight w:val="0"/>
              <w:marTop w:val="0"/>
              <w:marBottom w:val="0"/>
              <w:divBdr>
                <w:top w:val="none" w:sz="0" w:space="0" w:color="auto"/>
                <w:left w:val="none" w:sz="0" w:space="0" w:color="auto"/>
                <w:bottom w:val="none" w:sz="0" w:space="0" w:color="auto"/>
                <w:right w:val="none" w:sz="0" w:space="0" w:color="auto"/>
              </w:divBdr>
            </w:div>
            <w:div w:id="379788718">
              <w:marLeft w:val="0"/>
              <w:marRight w:val="0"/>
              <w:marTop w:val="0"/>
              <w:marBottom w:val="0"/>
              <w:divBdr>
                <w:top w:val="none" w:sz="0" w:space="0" w:color="auto"/>
                <w:left w:val="none" w:sz="0" w:space="0" w:color="auto"/>
                <w:bottom w:val="none" w:sz="0" w:space="0" w:color="auto"/>
                <w:right w:val="none" w:sz="0" w:space="0" w:color="auto"/>
              </w:divBdr>
            </w:div>
            <w:div w:id="559246406">
              <w:marLeft w:val="0"/>
              <w:marRight w:val="0"/>
              <w:marTop w:val="0"/>
              <w:marBottom w:val="0"/>
              <w:divBdr>
                <w:top w:val="none" w:sz="0" w:space="0" w:color="auto"/>
                <w:left w:val="none" w:sz="0" w:space="0" w:color="auto"/>
                <w:bottom w:val="none" w:sz="0" w:space="0" w:color="auto"/>
                <w:right w:val="none" w:sz="0" w:space="0" w:color="auto"/>
              </w:divBdr>
            </w:div>
            <w:div w:id="1114399727">
              <w:marLeft w:val="0"/>
              <w:marRight w:val="0"/>
              <w:marTop w:val="0"/>
              <w:marBottom w:val="0"/>
              <w:divBdr>
                <w:top w:val="none" w:sz="0" w:space="0" w:color="auto"/>
                <w:left w:val="none" w:sz="0" w:space="0" w:color="auto"/>
                <w:bottom w:val="none" w:sz="0" w:space="0" w:color="auto"/>
                <w:right w:val="none" w:sz="0" w:space="0" w:color="auto"/>
              </w:divBdr>
            </w:div>
            <w:div w:id="1449665213">
              <w:marLeft w:val="0"/>
              <w:marRight w:val="0"/>
              <w:marTop w:val="0"/>
              <w:marBottom w:val="0"/>
              <w:divBdr>
                <w:top w:val="none" w:sz="0" w:space="0" w:color="auto"/>
                <w:left w:val="none" w:sz="0" w:space="0" w:color="auto"/>
                <w:bottom w:val="none" w:sz="0" w:space="0" w:color="auto"/>
                <w:right w:val="none" w:sz="0" w:space="0" w:color="auto"/>
              </w:divBdr>
            </w:div>
            <w:div w:id="1513062065">
              <w:marLeft w:val="0"/>
              <w:marRight w:val="0"/>
              <w:marTop w:val="0"/>
              <w:marBottom w:val="0"/>
              <w:divBdr>
                <w:top w:val="none" w:sz="0" w:space="0" w:color="auto"/>
                <w:left w:val="none" w:sz="0" w:space="0" w:color="auto"/>
                <w:bottom w:val="none" w:sz="0" w:space="0" w:color="auto"/>
                <w:right w:val="none" w:sz="0" w:space="0" w:color="auto"/>
              </w:divBdr>
            </w:div>
            <w:div w:id="19075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3568">
      <w:bodyDiv w:val="1"/>
      <w:marLeft w:val="0"/>
      <w:marRight w:val="0"/>
      <w:marTop w:val="0"/>
      <w:marBottom w:val="0"/>
      <w:divBdr>
        <w:top w:val="none" w:sz="0" w:space="0" w:color="auto"/>
        <w:left w:val="none" w:sz="0" w:space="0" w:color="auto"/>
        <w:bottom w:val="none" w:sz="0" w:space="0" w:color="auto"/>
        <w:right w:val="none" w:sz="0" w:space="0" w:color="auto"/>
      </w:divBdr>
    </w:div>
    <w:div w:id="336349826">
      <w:bodyDiv w:val="1"/>
      <w:marLeft w:val="0"/>
      <w:marRight w:val="0"/>
      <w:marTop w:val="0"/>
      <w:marBottom w:val="0"/>
      <w:divBdr>
        <w:top w:val="none" w:sz="0" w:space="0" w:color="auto"/>
        <w:left w:val="none" w:sz="0" w:space="0" w:color="auto"/>
        <w:bottom w:val="none" w:sz="0" w:space="0" w:color="auto"/>
        <w:right w:val="none" w:sz="0" w:space="0" w:color="auto"/>
      </w:divBdr>
      <w:divsChild>
        <w:div w:id="1764448650">
          <w:marLeft w:val="0"/>
          <w:marRight w:val="0"/>
          <w:marTop w:val="0"/>
          <w:marBottom w:val="0"/>
          <w:divBdr>
            <w:top w:val="none" w:sz="0" w:space="0" w:color="auto"/>
            <w:left w:val="none" w:sz="0" w:space="0" w:color="auto"/>
            <w:bottom w:val="none" w:sz="0" w:space="0" w:color="auto"/>
            <w:right w:val="none" w:sz="0" w:space="0" w:color="auto"/>
          </w:divBdr>
          <w:divsChild>
            <w:div w:id="20907958">
              <w:marLeft w:val="0"/>
              <w:marRight w:val="0"/>
              <w:marTop w:val="0"/>
              <w:marBottom w:val="0"/>
              <w:divBdr>
                <w:top w:val="none" w:sz="0" w:space="0" w:color="auto"/>
                <w:left w:val="none" w:sz="0" w:space="0" w:color="auto"/>
                <w:bottom w:val="none" w:sz="0" w:space="0" w:color="auto"/>
                <w:right w:val="none" w:sz="0" w:space="0" w:color="auto"/>
              </w:divBdr>
            </w:div>
            <w:div w:id="60950517">
              <w:marLeft w:val="0"/>
              <w:marRight w:val="0"/>
              <w:marTop w:val="0"/>
              <w:marBottom w:val="0"/>
              <w:divBdr>
                <w:top w:val="none" w:sz="0" w:space="0" w:color="auto"/>
                <w:left w:val="none" w:sz="0" w:space="0" w:color="auto"/>
                <w:bottom w:val="none" w:sz="0" w:space="0" w:color="auto"/>
                <w:right w:val="none" w:sz="0" w:space="0" w:color="auto"/>
              </w:divBdr>
            </w:div>
            <w:div w:id="413280583">
              <w:marLeft w:val="0"/>
              <w:marRight w:val="0"/>
              <w:marTop w:val="0"/>
              <w:marBottom w:val="0"/>
              <w:divBdr>
                <w:top w:val="none" w:sz="0" w:space="0" w:color="auto"/>
                <w:left w:val="none" w:sz="0" w:space="0" w:color="auto"/>
                <w:bottom w:val="none" w:sz="0" w:space="0" w:color="auto"/>
                <w:right w:val="none" w:sz="0" w:space="0" w:color="auto"/>
              </w:divBdr>
            </w:div>
            <w:div w:id="546331564">
              <w:marLeft w:val="0"/>
              <w:marRight w:val="0"/>
              <w:marTop w:val="0"/>
              <w:marBottom w:val="0"/>
              <w:divBdr>
                <w:top w:val="none" w:sz="0" w:space="0" w:color="auto"/>
                <w:left w:val="none" w:sz="0" w:space="0" w:color="auto"/>
                <w:bottom w:val="none" w:sz="0" w:space="0" w:color="auto"/>
                <w:right w:val="none" w:sz="0" w:space="0" w:color="auto"/>
              </w:divBdr>
            </w:div>
            <w:div w:id="619341881">
              <w:marLeft w:val="0"/>
              <w:marRight w:val="0"/>
              <w:marTop w:val="0"/>
              <w:marBottom w:val="0"/>
              <w:divBdr>
                <w:top w:val="none" w:sz="0" w:space="0" w:color="auto"/>
                <w:left w:val="none" w:sz="0" w:space="0" w:color="auto"/>
                <w:bottom w:val="none" w:sz="0" w:space="0" w:color="auto"/>
                <w:right w:val="none" w:sz="0" w:space="0" w:color="auto"/>
              </w:divBdr>
            </w:div>
            <w:div w:id="886531889">
              <w:marLeft w:val="0"/>
              <w:marRight w:val="0"/>
              <w:marTop w:val="0"/>
              <w:marBottom w:val="0"/>
              <w:divBdr>
                <w:top w:val="none" w:sz="0" w:space="0" w:color="auto"/>
                <w:left w:val="none" w:sz="0" w:space="0" w:color="auto"/>
                <w:bottom w:val="none" w:sz="0" w:space="0" w:color="auto"/>
                <w:right w:val="none" w:sz="0" w:space="0" w:color="auto"/>
              </w:divBdr>
            </w:div>
            <w:div w:id="1080104963">
              <w:marLeft w:val="0"/>
              <w:marRight w:val="0"/>
              <w:marTop w:val="0"/>
              <w:marBottom w:val="0"/>
              <w:divBdr>
                <w:top w:val="none" w:sz="0" w:space="0" w:color="auto"/>
                <w:left w:val="none" w:sz="0" w:space="0" w:color="auto"/>
                <w:bottom w:val="none" w:sz="0" w:space="0" w:color="auto"/>
                <w:right w:val="none" w:sz="0" w:space="0" w:color="auto"/>
              </w:divBdr>
            </w:div>
            <w:div w:id="1187594289">
              <w:marLeft w:val="0"/>
              <w:marRight w:val="0"/>
              <w:marTop w:val="0"/>
              <w:marBottom w:val="0"/>
              <w:divBdr>
                <w:top w:val="none" w:sz="0" w:space="0" w:color="auto"/>
                <w:left w:val="none" w:sz="0" w:space="0" w:color="auto"/>
                <w:bottom w:val="none" w:sz="0" w:space="0" w:color="auto"/>
                <w:right w:val="none" w:sz="0" w:space="0" w:color="auto"/>
              </w:divBdr>
            </w:div>
            <w:div w:id="1246303434">
              <w:marLeft w:val="0"/>
              <w:marRight w:val="0"/>
              <w:marTop w:val="0"/>
              <w:marBottom w:val="0"/>
              <w:divBdr>
                <w:top w:val="none" w:sz="0" w:space="0" w:color="auto"/>
                <w:left w:val="none" w:sz="0" w:space="0" w:color="auto"/>
                <w:bottom w:val="none" w:sz="0" w:space="0" w:color="auto"/>
                <w:right w:val="none" w:sz="0" w:space="0" w:color="auto"/>
              </w:divBdr>
            </w:div>
            <w:div w:id="1291664996">
              <w:marLeft w:val="0"/>
              <w:marRight w:val="0"/>
              <w:marTop w:val="0"/>
              <w:marBottom w:val="0"/>
              <w:divBdr>
                <w:top w:val="none" w:sz="0" w:space="0" w:color="auto"/>
                <w:left w:val="none" w:sz="0" w:space="0" w:color="auto"/>
                <w:bottom w:val="none" w:sz="0" w:space="0" w:color="auto"/>
                <w:right w:val="none" w:sz="0" w:space="0" w:color="auto"/>
              </w:divBdr>
            </w:div>
            <w:div w:id="1565487124">
              <w:marLeft w:val="0"/>
              <w:marRight w:val="0"/>
              <w:marTop w:val="0"/>
              <w:marBottom w:val="0"/>
              <w:divBdr>
                <w:top w:val="none" w:sz="0" w:space="0" w:color="auto"/>
                <w:left w:val="none" w:sz="0" w:space="0" w:color="auto"/>
                <w:bottom w:val="none" w:sz="0" w:space="0" w:color="auto"/>
                <w:right w:val="none" w:sz="0" w:space="0" w:color="auto"/>
              </w:divBdr>
            </w:div>
            <w:div w:id="168404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28283">
      <w:bodyDiv w:val="1"/>
      <w:marLeft w:val="0"/>
      <w:marRight w:val="0"/>
      <w:marTop w:val="0"/>
      <w:marBottom w:val="0"/>
      <w:divBdr>
        <w:top w:val="none" w:sz="0" w:space="0" w:color="auto"/>
        <w:left w:val="none" w:sz="0" w:space="0" w:color="auto"/>
        <w:bottom w:val="none" w:sz="0" w:space="0" w:color="auto"/>
        <w:right w:val="none" w:sz="0" w:space="0" w:color="auto"/>
      </w:divBdr>
      <w:divsChild>
        <w:div w:id="357586597">
          <w:marLeft w:val="0"/>
          <w:marRight w:val="0"/>
          <w:marTop w:val="0"/>
          <w:marBottom w:val="0"/>
          <w:divBdr>
            <w:top w:val="none" w:sz="0" w:space="0" w:color="auto"/>
            <w:left w:val="none" w:sz="0" w:space="0" w:color="auto"/>
            <w:bottom w:val="none" w:sz="0" w:space="0" w:color="auto"/>
            <w:right w:val="none" w:sz="0" w:space="0" w:color="auto"/>
          </w:divBdr>
          <w:divsChild>
            <w:div w:id="38436855">
              <w:marLeft w:val="0"/>
              <w:marRight w:val="0"/>
              <w:marTop w:val="0"/>
              <w:marBottom w:val="0"/>
              <w:divBdr>
                <w:top w:val="none" w:sz="0" w:space="0" w:color="auto"/>
                <w:left w:val="none" w:sz="0" w:space="0" w:color="auto"/>
                <w:bottom w:val="none" w:sz="0" w:space="0" w:color="auto"/>
                <w:right w:val="none" w:sz="0" w:space="0" w:color="auto"/>
              </w:divBdr>
            </w:div>
            <w:div w:id="68580558">
              <w:marLeft w:val="0"/>
              <w:marRight w:val="0"/>
              <w:marTop w:val="0"/>
              <w:marBottom w:val="0"/>
              <w:divBdr>
                <w:top w:val="none" w:sz="0" w:space="0" w:color="auto"/>
                <w:left w:val="none" w:sz="0" w:space="0" w:color="auto"/>
                <w:bottom w:val="none" w:sz="0" w:space="0" w:color="auto"/>
                <w:right w:val="none" w:sz="0" w:space="0" w:color="auto"/>
              </w:divBdr>
            </w:div>
            <w:div w:id="576743891">
              <w:marLeft w:val="0"/>
              <w:marRight w:val="0"/>
              <w:marTop w:val="0"/>
              <w:marBottom w:val="0"/>
              <w:divBdr>
                <w:top w:val="none" w:sz="0" w:space="0" w:color="auto"/>
                <w:left w:val="none" w:sz="0" w:space="0" w:color="auto"/>
                <w:bottom w:val="none" w:sz="0" w:space="0" w:color="auto"/>
                <w:right w:val="none" w:sz="0" w:space="0" w:color="auto"/>
              </w:divBdr>
            </w:div>
            <w:div w:id="942954449">
              <w:marLeft w:val="0"/>
              <w:marRight w:val="0"/>
              <w:marTop w:val="0"/>
              <w:marBottom w:val="0"/>
              <w:divBdr>
                <w:top w:val="none" w:sz="0" w:space="0" w:color="auto"/>
                <w:left w:val="none" w:sz="0" w:space="0" w:color="auto"/>
                <w:bottom w:val="none" w:sz="0" w:space="0" w:color="auto"/>
                <w:right w:val="none" w:sz="0" w:space="0" w:color="auto"/>
              </w:divBdr>
            </w:div>
            <w:div w:id="1047149459">
              <w:marLeft w:val="0"/>
              <w:marRight w:val="0"/>
              <w:marTop w:val="0"/>
              <w:marBottom w:val="0"/>
              <w:divBdr>
                <w:top w:val="none" w:sz="0" w:space="0" w:color="auto"/>
                <w:left w:val="none" w:sz="0" w:space="0" w:color="auto"/>
                <w:bottom w:val="none" w:sz="0" w:space="0" w:color="auto"/>
                <w:right w:val="none" w:sz="0" w:space="0" w:color="auto"/>
              </w:divBdr>
            </w:div>
            <w:div w:id="1522163683">
              <w:marLeft w:val="0"/>
              <w:marRight w:val="0"/>
              <w:marTop w:val="0"/>
              <w:marBottom w:val="0"/>
              <w:divBdr>
                <w:top w:val="none" w:sz="0" w:space="0" w:color="auto"/>
                <w:left w:val="none" w:sz="0" w:space="0" w:color="auto"/>
                <w:bottom w:val="none" w:sz="0" w:space="0" w:color="auto"/>
                <w:right w:val="none" w:sz="0" w:space="0" w:color="auto"/>
              </w:divBdr>
            </w:div>
            <w:div w:id="182820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0925">
      <w:bodyDiv w:val="1"/>
      <w:marLeft w:val="0"/>
      <w:marRight w:val="0"/>
      <w:marTop w:val="0"/>
      <w:marBottom w:val="0"/>
      <w:divBdr>
        <w:top w:val="none" w:sz="0" w:space="0" w:color="auto"/>
        <w:left w:val="none" w:sz="0" w:space="0" w:color="auto"/>
        <w:bottom w:val="none" w:sz="0" w:space="0" w:color="auto"/>
        <w:right w:val="none" w:sz="0" w:space="0" w:color="auto"/>
      </w:divBdr>
      <w:divsChild>
        <w:div w:id="229191163">
          <w:marLeft w:val="0"/>
          <w:marRight w:val="0"/>
          <w:marTop w:val="0"/>
          <w:marBottom w:val="0"/>
          <w:divBdr>
            <w:top w:val="none" w:sz="0" w:space="0" w:color="auto"/>
            <w:left w:val="none" w:sz="0" w:space="0" w:color="auto"/>
            <w:bottom w:val="none" w:sz="0" w:space="0" w:color="auto"/>
            <w:right w:val="none" w:sz="0" w:space="0" w:color="auto"/>
          </w:divBdr>
        </w:div>
      </w:divsChild>
    </w:div>
    <w:div w:id="485975082">
      <w:bodyDiv w:val="1"/>
      <w:marLeft w:val="0"/>
      <w:marRight w:val="0"/>
      <w:marTop w:val="0"/>
      <w:marBottom w:val="0"/>
      <w:divBdr>
        <w:top w:val="none" w:sz="0" w:space="0" w:color="auto"/>
        <w:left w:val="none" w:sz="0" w:space="0" w:color="auto"/>
        <w:bottom w:val="none" w:sz="0" w:space="0" w:color="auto"/>
        <w:right w:val="none" w:sz="0" w:space="0" w:color="auto"/>
      </w:divBdr>
      <w:divsChild>
        <w:div w:id="1428161737">
          <w:marLeft w:val="0"/>
          <w:marRight w:val="0"/>
          <w:marTop w:val="0"/>
          <w:marBottom w:val="0"/>
          <w:divBdr>
            <w:top w:val="none" w:sz="0" w:space="0" w:color="auto"/>
            <w:left w:val="none" w:sz="0" w:space="0" w:color="auto"/>
            <w:bottom w:val="none" w:sz="0" w:space="0" w:color="auto"/>
            <w:right w:val="none" w:sz="0" w:space="0" w:color="auto"/>
          </w:divBdr>
          <w:divsChild>
            <w:div w:id="147406602">
              <w:marLeft w:val="0"/>
              <w:marRight w:val="0"/>
              <w:marTop w:val="0"/>
              <w:marBottom w:val="0"/>
              <w:divBdr>
                <w:top w:val="none" w:sz="0" w:space="0" w:color="auto"/>
                <w:left w:val="none" w:sz="0" w:space="0" w:color="auto"/>
                <w:bottom w:val="none" w:sz="0" w:space="0" w:color="auto"/>
                <w:right w:val="none" w:sz="0" w:space="0" w:color="auto"/>
              </w:divBdr>
            </w:div>
            <w:div w:id="483356722">
              <w:marLeft w:val="0"/>
              <w:marRight w:val="0"/>
              <w:marTop w:val="0"/>
              <w:marBottom w:val="0"/>
              <w:divBdr>
                <w:top w:val="none" w:sz="0" w:space="0" w:color="auto"/>
                <w:left w:val="none" w:sz="0" w:space="0" w:color="auto"/>
                <w:bottom w:val="none" w:sz="0" w:space="0" w:color="auto"/>
                <w:right w:val="none" w:sz="0" w:space="0" w:color="auto"/>
              </w:divBdr>
            </w:div>
            <w:div w:id="775709483">
              <w:marLeft w:val="0"/>
              <w:marRight w:val="0"/>
              <w:marTop w:val="0"/>
              <w:marBottom w:val="0"/>
              <w:divBdr>
                <w:top w:val="none" w:sz="0" w:space="0" w:color="auto"/>
                <w:left w:val="none" w:sz="0" w:space="0" w:color="auto"/>
                <w:bottom w:val="none" w:sz="0" w:space="0" w:color="auto"/>
                <w:right w:val="none" w:sz="0" w:space="0" w:color="auto"/>
              </w:divBdr>
            </w:div>
            <w:div w:id="1855455475">
              <w:marLeft w:val="0"/>
              <w:marRight w:val="0"/>
              <w:marTop w:val="0"/>
              <w:marBottom w:val="0"/>
              <w:divBdr>
                <w:top w:val="none" w:sz="0" w:space="0" w:color="auto"/>
                <w:left w:val="none" w:sz="0" w:space="0" w:color="auto"/>
                <w:bottom w:val="none" w:sz="0" w:space="0" w:color="auto"/>
                <w:right w:val="none" w:sz="0" w:space="0" w:color="auto"/>
              </w:divBdr>
            </w:div>
            <w:div w:id="202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69348">
      <w:bodyDiv w:val="1"/>
      <w:marLeft w:val="0"/>
      <w:marRight w:val="0"/>
      <w:marTop w:val="0"/>
      <w:marBottom w:val="0"/>
      <w:divBdr>
        <w:top w:val="none" w:sz="0" w:space="0" w:color="auto"/>
        <w:left w:val="none" w:sz="0" w:space="0" w:color="auto"/>
        <w:bottom w:val="none" w:sz="0" w:space="0" w:color="auto"/>
        <w:right w:val="none" w:sz="0" w:space="0" w:color="auto"/>
      </w:divBdr>
      <w:divsChild>
        <w:div w:id="1853451933">
          <w:marLeft w:val="0"/>
          <w:marRight w:val="0"/>
          <w:marTop w:val="0"/>
          <w:marBottom w:val="0"/>
          <w:divBdr>
            <w:top w:val="none" w:sz="0" w:space="0" w:color="auto"/>
            <w:left w:val="none" w:sz="0" w:space="0" w:color="auto"/>
            <w:bottom w:val="none" w:sz="0" w:space="0" w:color="auto"/>
            <w:right w:val="none" w:sz="0" w:space="0" w:color="auto"/>
          </w:divBdr>
          <w:divsChild>
            <w:div w:id="482743473">
              <w:marLeft w:val="0"/>
              <w:marRight w:val="0"/>
              <w:marTop w:val="0"/>
              <w:marBottom w:val="0"/>
              <w:divBdr>
                <w:top w:val="none" w:sz="0" w:space="0" w:color="auto"/>
                <w:left w:val="none" w:sz="0" w:space="0" w:color="auto"/>
                <w:bottom w:val="none" w:sz="0" w:space="0" w:color="auto"/>
                <w:right w:val="none" w:sz="0" w:space="0" w:color="auto"/>
              </w:divBdr>
            </w:div>
            <w:div w:id="736366599">
              <w:marLeft w:val="0"/>
              <w:marRight w:val="0"/>
              <w:marTop w:val="0"/>
              <w:marBottom w:val="0"/>
              <w:divBdr>
                <w:top w:val="none" w:sz="0" w:space="0" w:color="auto"/>
                <w:left w:val="none" w:sz="0" w:space="0" w:color="auto"/>
                <w:bottom w:val="none" w:sz="0" w:space="0" w:color="auto"/>
                <w:right w:val="none" w:sz="0" w:space="0" w:color="auto"/>
              </w:divBdr>
            </w:div>
            <w:div w:id="942685434">
              <w:marLeft w:val="0"/>
              <w:marRight w:val="0"/>
              <w:marTop w:val="0"/>
              <w:marBottom w:val="0"/>
              <w:divBdr>
                <w:top w:val="none" w:sz="0" w:space="0" w:color="auto"/>
                <w:left w:val="none" w:sz="0" w:space="0" w:color="auto"/>
                <w:bottom w:val="none" w:sz="0" w:space="0" w:color="auto"/>
                <w:right w:val="none" w:sz="0" w:space="0" w:color="auto"/>
              </w:divBdr>
            </w:div>
            <w:div w:id="965160433">
              <w:marLeft w:val="0"/>
              <w:marRight w:val="0"/>
              <w:marTop w:val="0"/>
              <w:marBottom w:val="0"/>
              <w:divBdr>
                <w:top w:val="none" w:sz="0" w:space="0" w:color="auto"/>
                <w:left w:val="none" w:sz="0" w:space="0" w:color="auto"/>
                <w:bottom w:val="none" w:sz="0" w:space="0" w:color="auto"/>
                <w:right w:val="none" w:sz="0" w:space="0" w:color="auto"/>
              </w:divBdr>
            </w:div>
            <w:div w:id="1303727501">
              <w:marLeft w:val="0"/>
              <w:marRight w:val="0"/>
              <w:marTop w:val="0"/>
              <w:marBottom w:val="0"/>
              <w:divBdr>
                <w:top w:val="none" w:sz="0" w:space="0" w:color="auto"/>
                <w:left w:val="none" w:sz="0" w:space="0" w:color="auto"/>
                <w:bottom w:val="none" w:sz="0" w:space="0" w:color="auto"/>
                <w:right w:val="none" w:sz="0" w:space="0" w:color="auto"/>
              </w:divBdr>
            </w:div>
            <w:div w:id="1356662046">
              <w:marLeft w:val="0"/>
              <w:marRight w:val="0"/>
              <w:marTop w:val="0"/>
              <w:marBottom w:val="0"/>
              <w:divBdr>
                <w:top w:val="none" w:sz="0" w:space="0" w:color="auto"/>
                <w:left w:val="none" w:sz="0" w:space="0" w:color="auto"/>
                <w:bottom w:val="none" w:sz="0" w:space="0" w:color="auto"/>
                <w:right w:val="none" w:sz="0" w:space="0" w:color="auto"/>
              </w:divBdr>
            </w:div>
            <w:div w:id="1564413689">
              <w:marLeft w:val="0"/>
              <w:marRight w:val="0"/>
              <w:marTop w:val="0"/>
              <w:marBottom w:val="0"/>
              <w:divBdr>
                <w:top w:val="none" w:sz="0" w:space="0" w:color="auto"/>
                <w:left w:val="none" w:sz="0" w:space="0" w:color="auto"/>
                <w:bottom w:val="none" w:sz="0" w:space="0" w:color="auto"/>
                <w:right w:val="none" w:sz="0" w:space="0" w:color="auto"/>
              </w:divBdr>
            </w:div>
            <w:div w:id="1813712028">
              <w:marLeft w:val="0"/>
              <w:marRight w:val="0"/>
              <w:marTop w:val="0"/>
              <w:marBottom w:val="0"/>
              <w:divBdr>
                <w:top w:val="none" w:sz="0" w:space="0" w:color="auto"/>
                <w:left w:val="none" w:sz="0" w:space="0" w:color="auto"/>
                <w:bottom w:val="none" w:sz="0" w:space="0" w:color="auto"/>
                <w:right w:val="none" w:sz="0" w:space="0" w:color="auto"/>
              </w:divBdr>
            </w:div>
            <w:div w:id="211381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59390">
      <w:bodyDiv w:val="1"/>
      <w:marLeft w:val="0"/>
      <w:marRight w:val="0"/>
      <w:marTop w:val="0"/>
      <w:marBottom w:val="0"/>
      <w:divBdr>
        <w:top w:val="none" w:sz="0" w:space="0" w:color="auto"/>
        <w:left w:val="none" w:sz="0" w:space="0" w:color="auto"/>
        <w:bottom w:val="none" w:sz="0" w:space="0" w:color="auto"/>
        <w:right w:val="none" w:sz="0" w:space="0" w:color="auto"/>
      </w:divBdr>
      <w:divsChild>
        <w:div w:id="79958482">
          <w:marLeft w:val="0"/>
          <w:marRight w:val="0"/>
          <w:marTop w:val="0"/>
          <w:marBottom w:val="0"/>
          <w:divBdr>
            <w:top w:val="none" w:sz="0" w:space="0" w:color="auto"/>
            <w:left w:val="none" w:sz="0" w:space="0" w:color="auto"/>
            <w:bottom w:val="none" w:sz="0" w:space="0" w:color="auto"/>
            <w:right w:val="none" w:sz="0" w:space="0" w:color="auto"/>
          </w:divBdr>
          <w:divsChild>
            <w:div w:id="129254799">
              <w:marLeft w:val="0"/>
              <w:marRight w:val="0"/>
              <w:marTop w:val="0"/>
              <w:marBottom w:val="0"/>
              <w:divBdr>
                <w:top w:val="none" w:sz="0" w:space="0" w:color="auto"/>
                <w:left w:val="none" w:sz="0" w:space="0" w:color="auto"/>
                <w:bottom w:val="none" w:sz="0" w:space="0" w:color="auto"/>
                <w:right w:val="none" w:sz="0" w:space="0" w:color="auto"/>
              </w:divBdr>
            </w:div>
            <w:div w:id="344134707">
              <w:marLeft w:val="0"/>
              <w:marRight w:val="0"/>
              <w:marTop w:val="0"/>
              <w:marBottom w:val="0"/>
              <w:divBdr>
                <w:top w:val="none" w:sz="0" w:space="0" w:color="auto"/>
                <w:left w:val="none" w:sz="0" w:space="0" w:color="auto"/>
                <w:bottom w:val="none" w:sz="0" w:space="0" w:color="auto"/>
                <w:right w:val="none" w:sz="0" w:space="0" w:color="auto"/>
              </w:divBdr>
            </w:div>
            <w:div w:id="434176981">
              <w:marLeft w:val="0"/>
              <w:marRight w:val="0"/>
              <w:marTop w:val="0"/>
              <w:marBottom w:val="0"/>
              <w:divBdr>
                <w:top w:val="none" w:sz="0" w:space="0" w:color="auto"/>
                <w:left w:val="none" w:sz="0" w:space="0" w:color="auto"/>
                <w:bottom w:val="none" w:sz="0" w:space="0" w:color="auto"/>
                <w:right w:val="none" w:sz="0" w:space="0" w:color="auto"/>
              </w:divBdr>
            </w:div>
            <w:div w:id="820849732">
              <w:marLeft w:val="0"/>
              <w:marRight w:val="0"/>
              <w:marTop w:val="0"/>
              <w:marBottom w:val="0"/>
              <w:divBdr>
                <w:top w:val="none" w:sz="0" w:space="0" w:color="auto"/>
                <w:left w:val="none" w:sz="0" w:space="0" w:color="auto"/>
                <w:bottom w:val="none" w:sz="0" w:space="0" w:color="auto"/>
                <w:right w:val="none" w:sz="0" w:space="0" w:color="auto"/>
              </w:divBdr>
            </w:div>
            <w:div w:id="82223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9328">
      <w:bodyDiv w:val="1"/>
      <w:marLeft w:val="0"/>
      <w:marRight w:val="0"/>
      <w:marTop w:val="0"/>
      <w:marBottom w:val="0"/>
      <w:divBdr>
        <w:top w:val="none" w:sz="0" w:space="0" w:color="auto"/>
        <w:left w:val="none" w:sz="0" w:space="0" w:color="auto"/>
        <w:bottom w:val="none" w:sz="0" w:space="0" w:color="auto"/>
        <w:right w:val="none" w:sz="0" w:space="0" w:color="auto"/>
      </w:divBdr>
      <w:divsChild>
        <w:div w:id="1636372949">
          <w:marLeft w:val="0"/>
          <w:marRight w:val="0"/>
          <w:marTop w:val="0"/>
          <w:marBottom w:val="0"/>
          <w:divBdr>
            <w:top w:val="none" w:sz="0" w:space="0" w:color="auto"/>
            <w:left w:val="none" w:sz="0" w:space="0" w:color="auto"/>
            <w:bottom w:val="none" w:sz="0" w:space="0" w:color="auto"/>
            <w:right w:val="none" w:sz="0" w:space="0" w:color="auto"/>
          </w:divBdr>
        </w:div>
      </w:divsChild>
    </w:div>
    <w:div w:id="669867023">
      <w:bodyDiv w:val="1"/>
      <w:marLeft w:val="0"/>
      <w:marRight w:val="0"/>
      <w:marTop w:val="0"/>
      <w:marBottom w:val="0"/>
      <w:divBdr>
        <w:top w:val="none" w:sz="0" w:space="0" w:color="auto"/>
        <w:left w:val="none" w:sz="0" w:space="0" w:color="auto"/>
        <w:bottom w:val="none" w:sz="0" w:space="0" w:color="auto"/>
        <w:right w:val="none" w:sz="0" w:space="0" w:color="auto"/>
      </w:divBdr>
      <w:divsChild>
        <w:div w:id="573121963">
          <w:marLeft w:val="0"/>
          <w:marRight w:val="0"/>
          <w:marTop w:val="0"/>
          <w:marBottom w:val="0"/>
          <w:divBdr>
            <w:top w:val="none" w:sz="0" w:space="0" w:color="auto"/>
            <w:left w:val="none" w:sz="0" w:space="0" w:color="auto"/>
            <w:bottom w:val="none" w:sz="0" w:space="0" w:color="auto"/>
            <w:right w:val="none" w:sz="0" w:space="0" w:color="auto"/>
          </w:divBdr>
          <w:divsChild>
            <w:div w:id="1184515710">
              <w:marLeft w:val="0"/>
              <w:marRight w:val="0"/>
              <w:marTop w:val="0"/>
              <w:marBottom w:val="0"/>
              <w:divBdr>
                <w:top w:val="none" w:sz="0" w:space="0" w:color="auto"/>
                <w:left w:val="none" w:sz="0" w:space="0" w:color="auto"/>
                <w:bottom w:val="none" w:sz="0" w:space="0" w:color="auto"/>
                <w:right w:val="none" w:sz="0" w:space="0" w:color="auto"/>
              </w:divBdr>
            </w:div>
            <w:div w:id="1548956004">
              <w:marLeft w:val="0"/>
              <w:marRight w:val="0"/>
              <w:marTop w:val="0"/>
              <w:marBottom w:val="0"/>
              <w:divBdr>
                <w:top w:val="none" w:sz="0" w:space="0" w:color="auto"/>
                <w:left w:val="none" w:sz="0" w:space="0" w:color="auto"/>
                <w:bottom w:val="none" w:sz="0" w:space="0" w:color="auto"/>
                <w:right w:val="none" w:sz="0" w:space="0" w:color="auto"/>
              </w:divBdr>
            </w:div>
            <w:div w:id="1572153253">
              <w:marLeft w:val="0"/>
              <w:marRight w:val="0"/>
              <w:marTop w:val="0"/>
              <w:marBottom w:val="0"/>
              <w:divBdr>
                <w:top w:val="none" w:sz="0" w:space="0" w:color="auto"/>
                <w:left w:val="none" w:sz="0" w:space="0" w:color="auto"/>
                <w:bottom w:val="none" w:sz="0" w:space="0" w:color="auto"/>
                <w:right w:val="none" w:sz="0" w:space="0" w:color="auto"/>
              </w:divBdr>
            </w:div>
            <w:div w:id="1693414918">
              <w:marLeft w:val="0"/>
              <w:marRight w:val="0"/>
              <w:marTop w:val="0"/>
              <w:marBottom w:val="0"/>
              <w:divBdr>
                <w:top w:val="none" w:sz="0" w:space="0" w:color="auto"/>
                <w:left w:val="none" w:sz="0" w:space="0" w:color="auto"/>
                <w:bottom w:val="none" w:sz="0" w:space="0" w:color="auto"/>
                <w:right w:val="none" w:sz="0" w:space="0" w:color="auto"/>
              </w:divBdr>
            </w:div>
            <w:div w:id="1995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76970">
      <w:bodyDiv w:val="1"/>
      <w:marLeft w:val="0"/>
      <w:marRight w:val="0"/>
      <w:marTop w:val="0"/>
      <w:marBottom w:val="0"/>
      <w:divBdr>
        <w:top w:val="none" w:sz="0" w:space="0" w:color="auto"/>
        <w:left w:val="none" w:sz="0" w:space="0" w:color="auto"/>
        <w:bottom w:val="none" w:sz="0" w:space="0" w:color="auto"/>
        <w:right w:val="none" w:sz="0" w:space="0" w:color="auto"/>
      </w:divBdr>
      <w:divsChild>
        <w:div w:id="2070495458">
          <w:marLeft w:val="0"/>
          <w:marRight w:val="0"/>
          <w:marTop w:val="0"/>
          <w:marBottom w:val="0"/>
          <w:divBdr>
            <w:top w:val="none" w:sz="0" w:space="0" w:color="auto"/>
            <w:left w:val="none" w:sz="0" w:space="0" w:color="auto"/>
            <w:bottom w:val="none" w:sz="0" w:space="0" w:color="auto"/>
            <w:right w:val="none" w:sz="0" w:space="0" w:color="auto"/>
          </w:divBdr>
          <w:divsChild>
            <w:div w:id="493028337">
              <w:marLeft w:val="0"/>
              <w:marRight w:val="0"/>
              <w:marTop w:val="0"/>
              <w:marBottom w:val="0"/>
              <w:divBdr>
                <w:top w:val="none" w:sz="0" w:space="0" w:color="auto"/>
                <w:left w:val="none" w:sz="0" w:space="0" w:color="auto"/>
                <w:bottom w:val="none" w:sz="0" w:space="0" w:color="auto"/>
                <w:right w:val="none" w:sz="0" w:space="0" w:color="auto"/>
              </w:divBdr>
            </w:div>
            <w:div w:id="715861479">
              <w:marLeft w:val="0"/>
              <w:marRight w:val="0"/>
              <w:marTop w:val="0"/>
              <w:marBottom w:val="0"/>
              <w:divBdr>
                <w:top w:val="none" w:sz="0" w:space="0" w:color="auto"/>
                <w:left w:val="none" w:sz="0" w:space="0" w:color="auto"/>
                <w:bottom w:val="none" w:sz="0" w:space="0" w:color="auto"/>
                <w:right w:val="none" w:sz="0" w:space="0" w:color="auto"/>
              </w:divBdr>
            </w:div>
            <w:div w:id="1085616008">
              <w:marLeft w:val="0"/>
              <w:marRight w:val="0"/>
              <w:marTop w:val="0"/>
              <w:marBottom w:val="0"/>
              <w:divBdr>
                <w:top w:val="none" w:sz="0" w:space="0" w:color="auto"/>
                <w:left w:val="none" w:sz="0" w:space="0" w:color="auto"/>
                <w:bottom w:val="none" w:sz="0" w:space="0" w:color="auto"/>
                <w:right w:val="none" w:sz="0" w:space="0" w:color="auto"/>
              </w:divBdr>
            </w:div>
            <w:div w:id="1247573535">
              <w:marLeft w:val="0"/>
              <w:marRight w:val="0"/>
              <w:marTop w:val="0"/>
              <w:marBottom w:val="0"/>
              <w:divBdr>
                <w:top w:val="none" w:sz="0" w:space="0" w:color="auto"/>
                <w:left w:val="none" w:sz="0" w:space="0" w:color="auto"/>
                <w:bottom w:val="none" w:sz="0" w:space="0" w:color="auto"/>
                <w:right w:val="none" w:sz="0" w:space="0" w:color="auto"/>
              </w:divBdr>
            </w:div>
            <w:div w:id="207037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13529">
      <w:bodyDiv w:val="1"/>
      <w:marLeft w:val="0"/>
      <w:marRight w:val="0"/>
      <w:marTop w:val="0"/>
      <w:marBottom w:val="0"/>
      <w:divBdr>
        <w:top w:val="none" w:sz="0" w:space="0" w:color="auto"/>
        <w:left w:val="none" w:sz="0" w:space="0" w:color="auto"/>
        <w:bottom w:val="none" w:sz="0" w:space="0" w:color="auto"/>
        <w:right w:val="none" w:sz="0" w:space="0" w:color="auto"/>
      </w:divBdr>
      <w:divsChild>
        <w:div w:id="939138619">
          <w:marLeft w:val="0"/>
          <w:marRight w:val="0"/>
          <w:marTop w:val="0"/>
          <w:marBottom w:val="0"/>
          <w:divBdr>
            <w:top w:val="none" w:sz="0" w:space="0" w:color="auto"/>
            <w:left w:val="none" w:sz="0" w:space="0" w:color="auto"/>
            <w:bottom w:val="none" w:sz="0" w:space="0" w:color="auto"/>
            <w:right w:val="none" w:sz="0" w:space="0" w:color="auto"/>
          </w:divBdr>
          <w:divsChild>
            <w:div w:id="184754853">
              <w:marLeft w:val="0"/>
              <w:marRight w:val="0"/>
              <w:marTop w:val="0"/>
              <w:marBottom w:val="0"/>
              <w:divBdr>
                <w:top w:val="none" w:sz="0" w:space="0" w:color="auto"/>
                <w:left w:val="none" w:sz="0" w:space="0" w:color="auto"/>
                <w:bottom w:val="none" w:sz="0" w:space="0" w:color="auto"/>
                <w:right w:val="none" w:sz="0" w:space="0" w:color="auto"/>
              </w:divBdr>
            </w:div>
            <w:div w:id="583492615">
              <w:marLeft w:val="0"/>
              <w:marRight w:val="0"/>
              <w:marTop w:val="0"/>
              <w:marBottom w:val="0"/>
              <w:divBdr>
                <w:top w:val="none" w:sz="0" w:space="0" w:color="auto"/>
                <w:left w:val="none" w:sz="0" w:space="0" w:color="auto"/>
                <w:bottom w:val="none" w:sz="0" w:space="0" w:color="auto"/>
                <w:right w:val="none" w:sz="0" w:space="0" w:color="auto"/>
              </w:divBdr>
            </w:div>
            <w:div w:id="718819685">
              <w:marLeft w:val="0"/>
              <w:marRight w:val="0"/>
              <w:marTop w:val="0"/>
              <w:marBottom w:val="0"/>
              <w:divBdr>
                <w:top w:val="none" w:sz="0" w:space="0" w:color="auto"/>
                <w:left w:val="none" w:sz="0" w:space="0" w:color="auto"/>
                <w:bottom w:val="none" w:sz="0" w:space="0" w:color="auto"/>
                <w:right w:val="none" w:sz="0" w:space="0" w:color="auto"/>
              </w:divBdr>
            </w:div>
            <w:div w:id="804394404">
              <w:marLeft w:val="0"/>
              <w:marRight w:val="0"/>
              <w:marTop w:val="0"/>
              <w:marBottom w:val="0"/>
              <w:divBdr>
                <w:top w:val="none" w:sz="0" w:space="0" w:color="auto"/>
                <w:left w:val="none" w:sz="0" w:space="0" w:color="auto"/>
                <w:bottom w:val="none" w:sz="0" w:space="0" w:color="auto"/>
                <w:right w:val="none" w:sz="0" w:space="0" w:color="auto"/>
              </w:divBdr>
            </w:div>
            <w:div w:id="834346678">
              <w:marLeft w:val="0"/>
              <w:marRight w:val="0"/>
              <w:marTop w:val="0"/>
              <w:marBottom w:val="0"/>
              <w:divBdr>
                <w:top w:val="none" w:sz="0" w:space="0" w:color="auto"/>
                <w:left w:val="none" w:sz="0" w:space="0" w:color="auto"/>
                <w:bottom w:val="none" w:sz="0" w:space="0" w:color="auto"/>
                <w:right w:val="none" w:sz="0" w:space="0" w:color="auto"/>
              </w:divBdr>
            </w:div>
            <w:div w:id="841705591">
              <w:marLeft w:val="0"/>
              <w:marRight w:val="0"/>
              <w:marTop w:val="0"/>
              <w:marBottom w:val="0"/>
              <w:divBdr>
                <w:top w:val="none" w:sz="0" w:space="0" w:color="auto"/>
                <w:left w:val="none" w:sz="0" w:space="0" w:color="auto"/>
                <w:bottom w:val="none" w:sz="0" w:space="0" w:color="auto"/>
                <w:right w:val="none" w:sz="0" w:space="0" w:color="auto"/>
              </w:divBdr>
            </w:div>
            <w:div w:id="875044524">
              <w:marLeft w:val="0"/>
              <w:marRight w:val="0"/>
              <w:marTop w:val="0"/>
              <w:marBottom w:val="0"/>
              <w:divBdr>
                <w:top w:val="none" w:sz="0" w:space="0" w:color="auto"/>
                <w:left w:val="none" w:sz="0" w:space="0" w:color="auto"/>
                <w:bottom w:val="none" w:sz="0" w:space="0" w:color="auto"/>
                <w:right w:val="none" w:sz="0" w:space="0" w:color="auto"/>
              </w:divBdr>
            </w:div>
            <w:div w:id="959796114">
              <w:marLeft w:val="0"/>
              <w:marRight w:val="0"/>
              <w:marTop w:val="0"/>
              <w:marBottom w:val="0"/>
              <w:divBdr>
                <w:top w:val="none" w:sz="0" w:space="0" w:color="auto"/>
                <w:left w:val="none" w:sz="0" w:space="0" w:color="auto"/>
                <w:bottom w:val="none" w:sz="0" w:space="0" w:color="auto"/>
                <w:right w:val="none" w:sz="0" w:space="0" w:color="auto"/>
              </w:divBdr>
            </w:div>
            <w:div w:id="978261751">
              <w:marLeft w:val="0"/>
              <w:marRight w:val="0"/>
              <w:marTop w:val="0"/>
              <w:marBottom w:val="0"/>
              <w:divBdr>
                <w:top w:val="none" w:sz="0" w:space="0" w:color="auto"/>
                <w:left w:val="none" w:sz="0" w:space="0" w:color="auto"/>
                <w:bottom w:val="none" w:sz="0" w:space="0" w:color="auto"/>
                <w:right w:val="none" w:sz="0" w:space="0" w:color="auto"/>
              </w:divBdr>
            </w:div>
            <w:div w:id="21315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1927">
      <w:bodyDiv w:val="1"/>
      <w:marLeft w:val="0"/>
      <w:marRight w:val="0"/>
      <w:marTop w:val="0"/>
      <w:marBottom w:val="0"/>
      <w:divBdr>
        <w:top w:val="none" w:sz="0" w:space="0" w:color="auto"/>
        <w:left w:val="none" w:sz="0" w:space="0" w:color="auto"/>
        <w:bottom w:val="none" w:sz="0" w:space="0" w:color="auto"/>
        <w:right w:val="none" w:sz="0" w:space="0" w:color="auto"/>
      </w:divBdr>
      <w:divsChild>
        <w:div w:id="884097851">
          <w:marLeft w:val="0"/>
          <w:marRight w:val="0"/>
          <w:marTop w:val="0"/>
          <w:marBottom w:val="0"/>
          <w:divBdr>
            <w:top w:val="none" w:sz="0" w:space="0" w:color="auto"/>
            <w:left w:val="none" w:sz="0" w:space="0" w:color="auto"/>
            <w:bottom w:val="none" w:sz="0" w:space="0" w:color="auto"/>
            <w:right w:val="none" w:sz="0" w:space="0" w:color="auto"/>
          </w:divBdr>
          <w:divsChild>
            <w:div w:id="626161176">
              <w:marLeft w:val="0"/>
              <w:marRight w:val="0"/>
              <w:marTop w:val="0"/>
              <w:marBottom w:val="0"/>
              <w:divBdr>
                <w:top w:val="none" w:sz="0" w:space="0" w:color="auto"/>
                <w:left w:val="none" w:sz="0" w:space="0" w:color="auto"/>
                <w:bottom w:val="none" w:sz="0" w:space="0" w:color="auto"/>
                <w:right w:val="none" w:sz="0" w:space="0" w:color="auto"/>
              </w:divBdr>
            </w:div>
            <w:div w:id="677199878">
              <w:marLeft w:val="0"/>
              <w:marRight w:val="0"/>
              <w:marTop w:val="0"/>
              <w:marBottom w:val="0"/>
              <w:divBdr>
                <w:top w:val="none" w:sz="0" w:space="0" w:color="auto"/>
                <w:left w:val="none" w:sz="0" w:space="0" w:color="auto"/>
                <w:bottom w:val="none" w:sz="0" w:space="0" w:color="auto"/>
                <w:right w:val="none" w:sz="0" w:space="0" w:color="auto"/>
              </w:divBdr>
            </w:div>
            <w:div w:id="731394827">
              <w:marLeft w:val="0"/>
              <w:marRight w:val="0"/>
              <w:marTop w:val="0"/>
              <w:marBottom w:val="0"/>
              <w:divBdr>
                <w:top w:val="none" w:sz="0" w:space="0" w:color="auto"/>
                <w:left w:val="none" w:sz="0" w:space="0" w:color="auto"/>
                <w:bottom w:val="none" w:sz="0" w:space="0" w:color="auto"/>
                <w:right w:val="none" w:sz="0" w:space="0" w:color="auto"/>
              </w:divBdr>
            </w:div>
            <w:div w:id="106348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99843">
      <w:bodyDiv w:val="1"/>
      <w:marLeft w:val="0"/>
      <w:marRight w:val="0"/>
      <w:marTop w:val="0"/>
      <w:marBottom w:val="0"/>
      <w:divBdr>
        <w:top w:val="none" w:sz="0" w:space="0" w:color="auto"/>
        <w:left w:val="none" w:sz="0" w:space="0" w:color="auto"/>
        <w:bottom w:val="none" w:sz="0" w:space="0" w:color="auto"/>
        <w:right w:val="none" w:sz="0" w:space="0" w:color="auto"/>
      </w:divBdr>
      <w:divsChild>
        <w:div w:id="1420715367">
          <w:marLeft w:val="0"/>
          <w:marRight w:val="0"/>
          <w:marTop w:val="0"/>
          <w:marBottom w:val="0"/>
          <w:divBdr>
            <w:top w:val="none" w:sz="0" w:space="0" w:color="auto"/>
            <w:left w:val="none" w:sz="0" w:space="0" w:color="auto"/>
            <w:bottom w:val="none" w:sz="0" w:space="0" w:color="auto"/>
            <w:right w:val="none" w:sz="0" w:space="0" w:color="auto"/>
          </w:divBdr>
          <w:divsChild>
            <w:div w:id="648099915">
              <w:marLeft w:val="0"/>
              <w:marRight w:val="0"/>
              <w:marTop w:val="0"/>
              <w:marBottom w:val="0"/>
              <w:divBdr>
                <w:top w:val="none" w:sz="0" w:space="0" w:color="auto"/>
                <w:left w:val="none" w:sz="0" w:space="0" w:color="auto"/>
                <w:bottom w:val="none" w:sz="0" w:space="0" w:color="auto"/>
                <w:right w:val="none" w:sz="0" w:space="0" w:color="auto"/>
              </w:divBdr>
            </w:div>
            <w:div w:id="675039643">
              <w:marLeft w:val="0"/>
              <w:marRight w:val="0"/>
              <w:marTop w:val="0"/>
              <w:marBottom w:val="0"/>
              <w:divBdr>
                <w:top w:val="none" w:sz="0" w:space="0" w:color="auto"/>
                <w:left w:val="none" w:sz="0" w:space="0" w:color="auto"/>
                <w:bottom w:val="none" w:sz="0" w:space="0" w:color="auto"/>
                <w:right w:val="none" w:sz="0" w:space="0" w:color="auto"/>
              </w:divBdr>
            </w:div>
            <w:div w:id="735467941">
              <w:marLeft w:val="0"/>
              <w:marRight w:val="0"/>
              <w:marTop w:val="0"/>
              <w:marBottom w:val="0"/>
              <w:divBdr>
                <w:top w:val="none" w:sz="0" w:space="0" w:color="auto"/>
                <w:left w:val="none" w:sz="0" w:space="0" w:color="auto"/>
                <w:bottom w:val="none" w:sz="0" w:space="0" w:color="auto"/>
                <w:right w:val="none" w:sz="0" w:space="0" w:color="auto"/>
              </w:divBdr>
            </w:div>
            <w:div w:id="897588481">
              <w:marLeft w:val="0"/>
              <w:marRight w:val="0"/>
              <w:marTop w:val="0"/>
              <w:marBottom w:val="0"/>
              <w:divBdr>
                <w:top w:val="none" w:sz="0" w:space="0" w:color="auto"/>
                <w:left w:val="none" w:sz="0" w:space="0" w:color="auto"/>
                <w:bottom w:val="none" w:sz="0" w:space="0" w:color="auto"/>
                <w:right w:val="none" w:sz="0" w:space="0" w:color="auto"/>
              </w:divBdr>
            </w:div>
            <w:div w:id="1076438225">
              <w:marLeft w:val="0"/>
              <w:marRight w:val="0"/>
              <w:marTop w:val="0"/>
              <w:marBottom w:val="0"/>
              <w:divBdr>
                <w:top w:val="none" w:sz="0" w:space="0" w:color="auto"/>
                <w:left w:val="none" w:sz="0" w:space="0" w:color="auto"/>
                <w:bottom w:val="none" w:sz="0" w:space="0" w:color="auto"/>
                <w:right w:val="none" w:sz="0" w:space="0" w:color="auto"/>
              </w:divBdr>
            </w:div>
            <w:div w:id="1123962773">
              <w:marLeft w:val="0"/>
              <w:marRight w:val="0"/>
              <w:marTop w:val="0"/>
              <w:marBottom w:val="0"/>
              <w:divBdr>
                <w:top w:val="none" w:sz="0" w:space="0" w:color="auto"/>
                <w:left w:val="none" w:sz="0" w:space="0" w:color="auto"/>
                <w:bottom w:val="none" w:sz="0" w:space="0" w:color="auto"/>
                <w:right w:val="none" w:sz="0" w:space="0" w:color="auto"/>
              </w:divBdr>
            </w:div>
            <w:div w:id="1151219199">
              <w:marLeft w:val="0"/>
              <w:marRight w:val="0"/>
              <w:marTop w:val="0"/>
              <w:marBottom w:val="0"/>
              <w:divBdr>
                <w:top w:val="none" w:sz="0" w:space="0" w:color="auto"/>
                <w:left w:val="none" w:sz="0" w:space="0" w:color="auto"/>
                <w:bottom w:val="none" w:sz="0" w:space="0" w:color="auto"/>
                <w:right w:val="none" w:sz="0" w:space="0" w:color="auto"/>
              </w:divBdr>
            </w:div>
            <w:div w:id="1192188496">
              <w:marLeft w:val="0"/>
              <w:marRight w:val="0"/>
              <w:marTop w:val="0"/>
              <w:marBottom w:val="0"/>
              <w:divBdr>
                <w:top w:val="none" w:sz="0" w:space="0" w:color="auto"/>
                <w:left w:val="none" w:sz="0" w:space="0" w:color="auto"/>
                <w:bottom w:val="none" w:sz="0" w:space="0" w:color="auto"/>
                <w:right w:val="none" w:sz="0" w:space="0" w:color="auto"/>
              </w:divBdr>
            </w:div>
            <w:div w:id="20428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80259">
      <w:bodyDiv w:val="1"/>
      <w:marLeft w:val="0"/>
      <w:marRight w:val="0"/>
      <w:marTop w:val="0"/>
      <w:marBottom w:val="0"/>
      <w:divBdr>
        <w:top w:val="none" w:sz="0" w:space="0" w:color="auto"/>
        <w:left w:val="none" w:sz="0" w:space="0" w:color="auto"/>
        <w:bottom w:val="none" w:sz="0" w:space="0" w:color="auto"/>
        <w:right w:val="none" w:sz="0" w:space="0" w:color="auto"/>
      </w:divBdr>
      <w:divsChild>
        <w:div w:id="1899826979">
          <w:marLeft w:val="0"/>
          <w:marRight w:val="0"/>
          <w:marTop w:val="0"/>
          <w:marBottom w:val="0"/>
          <w:divBdr>
            <w:top w:val="none" w:sz="0" w:space="0" w:color="auto"/>
            <w:left w:val="none" w:sz="0" w:space="0" w:color="auto"/>
            <w:bottom w:val="none" w:sz="0" w:space="0" w:color="auto"/>
            <w:right w:val="none" w:sz="0" w:space="0" w:color="auto"/>
          </w:divBdr>
          <w:divsChild>
            <w:div w:id="386414530">
              <w:marLeft w:val="0"/>
              <w:marRight w:val="0"/>
              <w:marTop w:val="0"/>
              <w:marBottom w:val="0"/>
              <w:divBdr>
                <w:top w:val="none" w:sz="0" w:space="0" w:color="auto"/>
                <w:left w:val="none" w:sz="0" w:space="0" w:color="auto"/>
                <w:bottom w:val="none" w:sz="0" w:space="0" w:color="auto"/>
                <w:right w:val="none" w:sz="0" w:space="0" w:color="auto"/>
              </w:divBdr>
            </w:div>
            <w:div w:id="919679796">
              <w:marLeft w:val="0"/>
              <w:marRight w:val="0"/>
              <w:marTop w:val="0"/>
              <w:marBottom w:val="0"/>
              <w:divBdr>
                <w:top w:val="none" w:sz="0" w:space="0" w:color="auto"/>
                <w:left w:val="none" w:sz="0" w:space="0" w:color="auto"/>
                <w:bottom w:val="none" w:sz="0" w:space="0" w:color="auto"/>
                <w:right w:val="none" w:sz="0" w:space="0" w:color="auto"/>
              </w:divBdr>
            </w:div>
            <w:div w:id="1148861171">
              <w:marLeft w:val="0"/>
              <w:marRight w:val="0"/>
              <w:marTop w:val="0"/>
              <w:marBottom w:val="0"/>
              <w:divBdr>
                <w:top w:val="none" w:sz="0" w:space="0" w:color="auto"/>
                <w:left w:val="none" w:sz="0" w:space="0" w:color="auto"/>
                <w:bottom w:val="none" w:sz="0" w:space="0" w:color="auto"/>
                <w:right w:val="none" w:sz="0" w:space="0" w:color="auto"/>
              </w:divBdr>
            </w:div>
            <w:div w:id="1213537372">
              <w:marLeft w:val="0"/>
              <w:marRight w:val="0"/>
              <w:marTop w:val="0"/>
              <w:marBottom w:val="0"/>
              <w:divBdr>
                <w:top w:val="none" w:sz="0" w:space="0" w:color="auto"/>
                <w:left w:val="none" w:sz="0" w:space="0" w:color="auto"/>
                <w:bottom w:val="none" w:sz="0" w:space="0" w:color="auto"/>
                <w:right w:val="none" w:sz="0" w:space="0" w:color="auto"/>
              </w:divBdr>
            </w:div>
            <w:div w:id="20594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7219">
      <w:bodyDiv w:val="1"/>
      <w:marLeft w:val="0"/>
      <w:marRight w:val="0"/>
      <w:marTop w:val="0"/>
      <w:marBottom w:val="0"/>
      <w:divBdr>
        <w:top w:val="none" w:sz="0" w:space="0" w:color="auto"/>
        <w:left w:val="none" w:sz="0" w:space="0" w:color="auto"/>
        <w:bottom w:val="none" w:sz="0" w:space="0" w:color="auto"/>
        <w:right w:val="none" w:sz="0" w:space="0" w:color="auto"/>
      </w:divBdr>
      <w:divsChild>
        <w:div w:id="17395828">
          <w:marLeft w:val="0"/>
          <w:marRight w:val="0"/>
          <w:marTop w:val="0"/>
          <w:marBottom w:val="0"/>
          <w:divBdr>
            <w:top w:val="none" w:sz="0" w:space="0" w:color="auto"/>
            <w:left w:val="none" w:sz="0" w:space="0" w:color="auto"/>
            <w:bottom w:val="none" w:sz="0" w:space="0" w:color="auto"/>
            <w:right w:val="none" w:sz="0" w:space="0" w:color="auto"/>
          </w:divBdr>
          <w:divsChild>
            <w:div w:id="969749937">
              <w:marLeft w:val="0"/>
              <w:marRight w:val="0"/>
              <w:marTop w:val="0"/>
              <w:marBottom w:val="0"/>
              <w:divBdr>
                <w:top w:val="none" w:sz="0" w:space="0" w:color="auto"/>
                <w:left w:val="none" w:sz="0" w:space="0" w:color="auto"/>
                <w:bottom w:val="none" w:sz="0" w:space="0" w:color="auto"/>
                <w:right w:val="none" w:sz="0" w:space="0" w:color="auto"/>
              </w:divBdr>
            </w:div>
            <w:div w:id="1241213512">
              <w:marLeft w:val="0"/>
              <w:marRight w:val="0"/>
              <w:marTop w:val="0"/>
              <w:marBottom w:val="0"/>
              <w:divBdr>
                <w:top w:val="none" w:sz="0" w:space="0" w:color="auto"/>
                <w:left w:val="none" w:sz="0" w:space="0" w:color="auto"/>
                <w:bottom w:val="none" w:sz="0" w:space="0" w:color="auto"/>
                <w:right w:val="none" w:sz="0" w:space="0" w:color="auto"/>
              </w:divBdr>
            </w:div>
            <w:div w:id="1612858485">
              <w:marLeft w:val="0"/>
              <w:marRight w:val="0"/>
              <w:marTop w:val="0"/>
              <w:marBottom w:val="0"/>
              <w:divBdr>
                <w:top w:val="none" w:sz="0" w:space="0" w:color="auto"/>
                <w:left w:val="none" w:sz="0" w:space="0" w:color="auto"/>
                <w:bottom w:val="none" w:sz="0" w:space="0" w:color="auto"/>
                <w:right w:val="none" w:sz="0" w:space="0" w:color="auto"/>
              </w:divBdr>
            </w:div>
            <w:div w:id="176036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5697">
      <w:bodyDiv w:val="1"/>
      <w:marLeft w:val="0"/>
      <w:marRight w:val="0"/>
      <w:marTop w:val="0"/>
      <w:marBottom w:val="0"/>
      <w:divBdr>
        <w:top w:val="none" w:sz="0" w:space="0" w:color="auto"/>
        <w:left w:val="none" w:sz="0" w:space="0" w:color="auto"/>
        <w:bottom w:val="none" w:sz="0" w:space="0" w:color="auto"/>
        <w:right w:val="none" w:sz="0" w:space="0" w:color="auto"/>
      </w:divBdr>
      <w:divsChild>
        <w:div w:id="698510222">
          <w:marLeft w:val="0"/>
          <w:marRight w:val="0"/>
          <w:marTop w:val="0"/>
          <w:marBottom w:val="0"/>
          <w:divBdr>
            <w:top w:val="none" w:sz="0" w:space="0" w:color="auto"/>
            <w:left w:val="none" w:sz="0" w:space="0" w:color="auto"/>
            <w:bottom w:val="none" w:sz="0" w:space="0" w:color="auto"/>
            <w:right w:val="none" w:sz="0" w:space="0" w:color="auto"/>
          </w:divBdr>
          <w:divsChild>
            <w:div w:id="151070086">
              <w:marLeft w:val="0"/>
              <w:marRight w:val="0"/>
              <w:marTop w:val="0"/>
              <w:marBottom w:val="0"/>
              <w:divBdr>
                <w:top w:val="none" w:sz="0" w:space="0" w:color="auto"/>
                <w:left w:val="none" w:sz="0" w:space="0" w:color="auto"/>
                <w:bottom w:val="none" w:sz="0" w:space="0" w:color="auto"/>
                <w:right w:val="none" w:sz="0" w:space="0" w:color="auto"/>
              </w:divBdr>
            </w:div>
            <w:div w:id="308676277">
              <w:marLeft w:val="0"/>
              <w:marRight w:val="0"/>
              <w:marTop w:val="0"/>
              <w:marBottom w:val="0"/>
              <w:divBdr>
                <w:top w:val="none" w:sz="0" w:space="0" w:color="auto"/>
                <w:left w:val="none" w:sz="0" w:space="0" w:color="auto"/>
                <w:bottom w:val="none" w:sz="0" w:space="0" w:color="auto"/>
                <w:right w:val="none" w:sz="0" w:space="0" w:color="auto"/>
              </w:divBdr>
            </w:div>
            <w:div w:id="689263876">
              <w:marLeft w:val="0"/>
              <w:marRight w:val="0"/>
              <w:marTop w:val="0"/>
              <w:marBottom w:val="0"/>
              <w:divBdr>
                <w:top w:val="none" w:sz="0" w:space="0" w:color="auto"/>
                <w:left w:val="none" w:sz="0" w:space="0" w:color="auto"/>
                <w:bottom w:val="none" w:sz="0" w:space="0" w:color="auto"/>
                <w:right w:val="none" w:sz="0" w:space="0" w:color="auto"/>
              </w:divBdr>
            </w:div>
            <w:div w:id="709912507">
              <w:marLeft w:val="0"/>
              <w:marRight w:val="0"/>
              <w:marTop w:val="0"/>
              <w:marBottom w:val="0"/>
              <w:divBdr>
                <w:top w:val="none" w:sz="0" w:space="0" w:color="auto"/>
                <w:left w:val="none" w:sz="0" w:space="0" w:color="auto"/>
                <w:bottom w:val="none" w:sz="0" w:space="0" w:color="auto"/>
                <w:right w:val="none" w:sz="0" w:space="0" w:color="auto"/>
              </w:divBdr>
            </w:div>
            <w:div w:id="162785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32992">
      <w:bodyDiv w:val="1"/>
      <w:marLeft w:val="0"/>
      <w:marRight w:val="0"/>
      <w:marTop w:val="0"/>
      <w:marBottom w:val="0"/>
      <w:divBdr>
        <w:top w:val="none" w:sz="0" w:space="0" w:color="auto"/>
        <w:left w:val="none" w:sz="0" w:space="0" w:color="auto"/>
        <w:bottom w:val="none" w:sz="0" w:space="0" w:color="auto"/>
        <w:right w:val="none" w:sz="0" w:space="0" w:color="auto"/>
      </w:divBdr>
      <w:divsChild>
        <w:div w:id="1996369996">
          <w:marLeft w:val="0"/>
          <w:marRight w:val="0"/>
          <w:marTop w:val="0"/>
          <w:marBottom w:val="0"/>
          <w:divBdr>
            <w:top w:val="none" w:sz="0" w:space="0" w:color="auto"/>
            <w:left w:val="none" w:sz="0" w:space="0" w:color="auto"/>
            <w:bottom w:val="none" w:sz="0" w:space="0" w:color="auto"/>
            <w:right w:val="none" w:sz="0" w:space="0" w:color="auto"/>
          </w:divBdr>
          <w:divsChild>
            <w:div w:id="180701712">
              <w:marLeft w:val="0"/>
              <w:marRight w:val="0"/>
              <w:marTop w:val="0"/>
              <w:marBottom w:val="0"/>
              <w:divBdr>
                <w:top w:val="none" w:sz="0" w:space="0" w:color="auto"/>
                <w:left w:val="none" w:sz="0" w:space="0" w:color="auto"/>
                <w:bottom w:val="none" w:sz="0" w:space="0" w:color="auto"/>
                <w:right w:val="none" w:sz="0" w:space="0" w:color="auto"/>
              </w:divBdr>
            </w:div>
            <w:div w:id="616834521">
              <w:marLeft w:val="0"/>
              <w:marRight w:val="0"/>
              <w:marTop w:val="0"/>
              <w:marBottom w:val="0"/>
              <w:divBdr>
                <w:top w:val="none" w:sz="0" w:space="0" w:color="auto"/>
                <w:left w:val="none" w:sz="0" w:space="0" w:color="auto"/>
                <w:bottom w:val="none" w:sz="0" w:space="0" w:color="auto"/>
                <w:right w:val="none" w:sz="0" w:space="0" w:color="auto"/>
              </w:divBdr>
            </w:div>
            <w:div w:id="1200168719">
              <w:marLeft w:val="0"/>
              <w:marRight w:val="0"/>
              <w:marTop w:val="0"/>
              <w:marBottom w:val="0"/>
              <w:divBdr>
                <w:top w:val="none" w:sz="0" w:space="0" w:color="auto"/>
                <w:left w:val="none" w:sz="0" w:space="0" w:color="auto"/>
                <w:bottom w:val="none" w:sz="0" w:space="0" w:color="auto"/>
                <w:right w:val="none" w:sz="0" w:space="0" w:color="auto"/>
              </w:divBdr>
            </w:div>
            <w:div w:id="1640112227">
              <w:marLeft w:val="0"/>
              <w:marRight w:val="0"/>
              <w:marTop w:val="0"/>
              <w:marBottom w:val="0"/>
              <w:divBdr>
                <w:top w:val="none" w:sz="0" w:space="0" w:color="auto"/>
                <w:left w:val="none" w:sz="0" w:space="0" w:color="auto"/>
                <w:bottom w:val="none" w:sz="0" w:space="0" w:color="auto"/>
                <w:right w:val="none" w:sz="0" w:space="0" w:color="auto"/>
              </w:divBdr>
            </w:div>
            <w:div w:id="1794013545">
              <w:marLeft w:val="0"/>
              <w:marRight w:val="0"/>
              <w:marTop w:val="0"/>
              <w:marBottom w:val="0"/>
              <w:divBdr>
                <w:top w:val="none" w:sz="0" w:space="0" w:color="auto"/>
                <w:left w:val="none" w:sz="0" w:space="0" w:color="auto"/>
                <w:bottom w:val="none" w:sz="0" w:space="0" w:color="auto"/>
                <w:right w:val="none" w:sz="0" w:space="0" w:color="auto"/>
              </w:divBdr>
            </w:div>
            <w:div w:id="18905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4843">
      <w:bodyDiv w:val="1"/>
      <w:marLeft w:val="0"/>
      <w:marRight w:val="0"/>
      <w:marTop w:val="0"/>
      <w:marBottom w:val="0"/>
      <w:divBdr>
        <w:top w:val="none" w:sz="0" w:space="0" w:color="auto"/>
        <w:left w:val="none" w:sz="0" w:space="0" w:color="auto"/>
        <w:bottom w:val="none" w:sz="0" w:space="0" w:color="auto"/>
        <w:right w:val="none" w:sz="0" w:space="0" w:color="auto"/>
      </w:divBdr>
      <w:divsChild>
        <w:div w:id="154037335">
          <w:marLeft w:val="0"/>
          <w:marRight w:val="0"/>
          <w:marTop w:val="0"/>
          <w:marBottom w:val="0"/>
          <w:divBdr>
            <w:top w:val="none" w:sz="0" w:space="0" w:color="auto"/>
            <w:left w:val="none" w:sz="0" w:space="0" w:color="auto"/>
            <w:bottom w:val="none" w:sz="0" w:space="0" w:color="auto"/>
            <w:right w:val="none" w:sz="0" w:space="0" w:color="auto"/>
          </w:divBdr>
          <w:divsChild>
            <w:div w:id="98110618">
              <w:marLeft w:val="0"/>
              <w:marRight w:val="0"/>
              <w:marTop w:val="0"/>
              <w:marBottom w:val="0"/>
              <w:divBdr>
                <w:top w:val="none" w:sz="0" w:space="0" w:color="auto"/>
                <w:left w:val="none" w:sz="0" w:space="0" w:color="auto"/>
                <w:bottom w:val="none" w:sz="0" w:space="0" w:color="auto"/>
                <w:right w:val="none" w:sz="0" w:space="0" w:color="auto"/>
              </w:divBdr>
            </w:div>
            <w:div w:id="846675588">
              <w:marLeft w:val="0"/>
              <w:marRight w:val="0"/>
              <w:marTop w:val="0"/>
              <w:marBottom w:val="0"/>
              <w:divBdr>
                <w:top w:val="none" w:sz="0" w:space="0" w:color="auto"/>
                <w:left w:val="none" w:sz="0" w:space="0" w:color="auto"/>
                <w:bottom w:val="none" w:sz="0" w:space="0" w:color="auto"/>
                <w:right w:val="none" w:sz="0" w:space="0" w:color="auto"/>
              </w:divBdr>
            </w:div>
            <w:div w:id="151403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8485">
      <w:bodyDiv w:val="1"/>
      <w:marLeft w:val="0"/>
      <w:marRight w:val="0"/>
      <w:marTop w:val="0"/>
      <w:marBottom w:val="0"/>
      <w:divBdr>
        <w:top w:val="none" w:sz="0" w:space="0" w:color="auto"/>
        <w:left w:val="none" w:sz="0" w:space="0" w:color="auto"/>
        <w:bottom w:val="none" w:sz="0" w:space="0" w:color="auto"/>
        <w:right w:val="none" w:sz="0" w:space="0" w:color="auto"/>
      </w:divBdr>
      <w:divsChild>
        <w:div w:id="336345395">
          <w:marLeft w:val="0"/>
          <w:marRight w:val="0"/>
          <w:marTop w:val="0"/>
          <w:marBottom w:val="0"/>
          <w:divBdr>
            <w:top w:val="none" w:sz="0" w:space="0" w:color="auto"/>
            <w:left w:val="none" w:sz="0" w:space="0" w:color="auto"/>
            <w:bottom w:val="none" w:sz="0" w:space="0" w:color="auto"/>
            <w:right w:val="none" w:sz="0" w:space="0" w:color="auto"/>
          </w:divBdr>
          <w:divsChild>
            <w:div w:id="77022484">
              <w:marLeft w:val="0"/>
              <w:marRight w:val="0"/>
              <w:marTop w:val="0"/>
              <w:marBottom w:val="0"/>
              <w:divBdr>
                <w:top w:val="none" w:sz="0" w:space="0" w:color="auto"/>
                <w:left w:val="none" w:sz="0" w:space="0" w:color="auto"/>
                <w:bottom w:val="none" w:sz="0" w:space="0" w:color="auto"/>
                <w:right w:val="none" w:sz="0" w:space="0" w:color="auto"/>
              </w:divBdr>
            </w:div>
            <w:div w:id="100760239">
              <w:marLeft w:val="0"/>
              <w:marRight w:val="0"/>
              <w:marTop w:val="0"/>
              <w:marBottom w:val="0"/>
              <w:divBdr>
                <w:top w:val="none" w:sz="0" w:space="0" w:color="auto"/>
                <w:left w:val="none" w:sz="0" w:space="0" w:color="auto"/>
                <w:bottom w:val="none" w:sz="0" w:space="0" w:color="auto"/>
                <w:right w:val="none" w:sz="0" w:space="0" w:color="auto"/>
              </w:divBdr>
            </w:div>
            <w:div w:id="183397229">
              <w:marLeft w:val="0"/>
              <w:marRight w:val="0"/>
              <w:marTop w:val="0"/>
              <w:marBottom w:val="0"/>
              <w:divBdr>
                <w:top w:val="none" w:sz="0" w:space="0" w:color="auto"/>
                <w:left w:val="none" w:sz="0" w:space="0" w:color="auto"/>
                <w:bottom w:val="none" w:sz="0" w:space="0" w:color="auto"/>
                <w:right w:val="none" w:sz="0" w:space="0" w:color="auto"/>
              </w:divBdr>
            </w:div>
            <w:div w:id="556015742">
              <w:marLeft w:val="0"/>
              <w:marRight w:val="0"/>
              <w:marTop w:val="0"/>
              <w:marBottom w:val="0"/>
              <w:divBdr>
                <w:top w:val="none" w:sz="0" w:space="0" w:color="auto"/>
                <w:left w:val="none" w:sz="0" w:space="0" w:color="auto"/>
                <w:bottom w:val="none" w:sz="0" w:space="0" w:color="auto"/>
                <w:right w:val="none" w:sz="0" w:space="0" w:color="auto"/>
              </w:divBdr>
            </w:div>
            <w:div w:id="622425824">
              <w:marLeft w:val="0"/>
              <w:marRight w:val="0"/>
              <w:marTop w:val="0"/>
              <w:marBottom w:val="0"/>
              <w:divBdr>
                <w:top w:val="none" w:sz="0" w:space="0" w:color="auto"/>
                <w:left w:val="none" w:sz="0" w:space="0" w:color="auto"/>
                <w:bottom w:val="none" w:sz="0" w:space="0" w:color="auto"/>
                <w:right w:val="none" w:sz="0" w:space="0" w:color="auto"/>
              </w:divBdr>
            </w:div>
            <w:div w:id="677269093">
              <w:marLeft w:val="0"/>
              <w:marRight w:val="0"/>
              <w:marTop w:val="0"/>
              <w:marBottom w:val="0"/>
              <w:divBdr>
                <w:top w:val="none" w:sz="0" w:space="0" w:color="auto"/>
                <w:left w:val="none" w:sz="0" w:space="0" w:color="auto"/>
                <w:bottom w:val="none" w:sz="0" w:space="0" w:color="auto"/>
                <w:right w:val="none" w:sz="0" w:space="0" w:color="auto"/>
              </w:divBdr>
            </w:div>
            <w:div w:id="875242318">
              <w:marLeft w:val="0"/>
              <w:marRight w:val="0"/>
              <w:marTop w:val="0"/>
              <w:marBottom w:val="0"/>
              <w:divBdr>
                <w:top w:val="none" w:sz="0" w:space="0" w:color="auto"/>
                <w:left w:val="none" w:sz="0" w:space="0" w:color="auto"/>
                <w:bottom w:val="none" w:sz="0" w:space="0" w:color="auto"/>
                <w:right w:val="none" w:sz="0" w:space="0" w:color="auto"/>
              </w:divBdr>
            </w:div>
            <w:div w:id="983268769">
              <w:marLeft w:val="0"/>
              <w:marRight w:val="0"/>
              <w:marTop w:val="0"/>
              <w:marBottom w:val="0"/>
              <w:divBdr>
                <w:top w:val="none" w:sz="0" w:space="0" w:color="auto"/>
                <w:left w:val="none" w:sz="0" w:space="0" w:color="auto"/>
                <w:bottom w:val="none" w:sz="0" w:space="0" w:color="auto"/>
                <w:right w:val="none" w:sz="0" w:space="0" w:color="auto"/>
              </w:divBdr>
            </w:div>
            <w:div w:id="1193349841">
              <w:marLeft w:val="0"/>
              <w:marRight w:val="0"/>
              <w:marTop w:val="0"/>
              <w:marBottom w:val="0"/>
              <w:divBdr>
                <w:top w:val="none" w:sz="0" w:space="0" w:color="auto"/>
                <w:left w:val="none" w:sz="0" w:space="0" w:color="auto"/>
                <w:bottom w:val="none" w:sz="0" w:space="0" w:color="auto"/>
                <w:right w:val="none" w:sz="0" w:space="0" w:color="auto"/>
              </w:divBdr>
            </w:div>
            <w:div w:id="1333604775">
              <w:marLeft w:val="0"/>
              <w:marRight w:val="0"/>
              <w:marTop w:val="0"/>
              <w:marBottom w:val="0"/>
              <w:divBdr>
                <w:top w:val="none" w:sz="0" w:space="0" w:color="auto"/>
                <w:left w:val="none" w:sz="0" w:space="0" w:color="auto"/>
                <w:bottom w:val="none" w:sz="0" w:space="0" w:color="auto"/>
                <w:right w:val="none" w:sz="0" w:space="0" w:color="auto"/>
              </w:divBdr>
            </w:div>
            <w:div w:id="1572231615">
              <w:marLeft w:val="0"/>
              <w:marRight w:val="0"/>
              <w:marTop w:val="0"/>
              <w:marBottom w:val="0"/>
              <w:divBdr>
                <w:top w:val="none" w:sz="0" w:space="0" w:color="auto"/>
                <w:left w:val="none" w:sz="0" w:space="0" w:color="auto"/>
                <w:bottom w:val="none" w:sz="0" w:space="0" w:color="auto"/>
                <w:right w:val="none" w:sz="0" w:space="0" w:color="auto"/>
              </w:divBdr>
            </w:div>
            <w:div w:id="1581253129">
              <w:marLeft w:val="0"/>
              <w:marRight w:val="0"/>
              <w:marTop w:val="0"/>
              <w:marBottom w:val="0"/>
              <w:divBdr>
                <w:top w:val="none" w:sz="0" w:space="0" w:color="auto"/>
                <w:left w:val="none" w:sz="0" w:space="0" w:color="auto"/>
                <w:bottom w:val="none" w:sz="0" w:space="0" w:color="auto"/>
                <w:right w:val="none" w:sz="0" w:space="0" w:color="auto"/>
              </w:divBdr>
            </w:div>
            <w:div w:id="1854605730">
              <w:marLeft w:val="0"/>
              <w:marRight w:val="0"/>
              <w:marTop w:val="0"/>
              <w:marBottom w:val="0"/>
              <w:divBdr>
                <w:top w:val="none" w:sz="0" w:space="0" w:color="auto"/>
                <w:left w:val="none" w:sz="0" w:space="0" w:color="auto"/>
                <w:bottom w:val="none" w:sz="0" w:space="0" w:color="auto"/>
                <w:right w:val="none" w:sz="0" w:space="0" w:color="auto"/>
              </w:divBdr>
            </w:div>
            <w:div w:id="1916892015">
              <w:marLeft w:val="0"/>
              <w:marRight w:val="0"/>
              <w:marTop w:val="0"/>
              <w:marBottom w:val="0"/>
              <w:divBdr>
                <w:top w:val="none" w:sz="0" w:space="0" w:color="auto"/>
                <w:left w:val="none" w:sz="0" w:space="0" w:color="auto"/>
                <w:bottom w:val="none" w:sz="0" w:space="0" w:color="auto"/>
                <w:right w:val="none" w:sz="0" w:space="0" w:color="auto"/>
              </w:divBdr>
            </w:div>
            <w:div w:id="209381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69534">
      <w:bodyDiv w:val="1"/>
      <w:marLeft w:val="0"/>
      <w:marRight w:val="0"/>
      <w:marTop w:val="0"/>
      <w:marBottom w:val="0"/>
      <w:divBdr>
        <w:top w:val="none" w:sz="0" w:space="0" w:color="auto"/>
        <w:left w:val="none" w:sz="0" w:space="0" w:color="auto"/>
        <w:bottom w:val="none" w:sz="0" w:space="0" w:color="auto"/>
        <w:right w:val="none" w:sz="0" w:space="0" w:color="auto"/>
      </w:divBdr>
    </w:div>
    <w:div w:id="1956792957">
      <w:bodyDiv w:val="1"/>
      <w:marLeft w:val="0"/>
      <w:marRight w:val="0"/>
      <w:marTop w:val="0"/>
      <w:marBottom w:val="0"/>
      <w:divBdr>
        <w:top w:val="none" w:sz="0" w:space="0" w:color="auto"/>
        <w:left w:val="none" w:sz="0" w:space="0" w:color="auto"/>
        <w:bottom w:val="none" w:sz="0" w:space="0" w:color="auto"/>
        <w:right w:val="none" w:sz="0" w:space="0" w:color="auto"/>
      </w:divBdr>
    </w:div>
    <w:div w:id="2047561149">
      <w:bodyDiv w:val="1"/>
      <w:marLeft w:val="0"/>
      <w:marRight w:val="0"/>
      <w:marTop w:val="0"/>
      <w:marBottom w:val="0"/>
      <w:divBdr>
        <w:top w:val="none" w:sz="0" w:space="0" w:color="auto"/>
        <w:left w:val="none" w:sz="0" w:space="0" w:color="auto"/>
        <w:bottom w:val="none" w:sz="0" w:space="0" w:color="auto"/>
        <w:right w:val="none" w:sz="0" w:space="0" w:color="auto"/>
      </w:divBdr>
      <w:divsChild>
        <w:div w:id="795416741">
          <w:marLeft w:val="0"/>
          <w:marRight w:val="0"/>
          <w:marTop w:val="0"/>
          <w:marBottom w:val="0"/>
          <w:divBdr>
            <w:top w:val="none" w:sz="0" w:space="0" w:color="auto"/>
            <w:left w:val="none" w:sz="0" w:space="0" w:color="auto"/>
            <w:bottom w:val="none" w:sz="0" w:space="0" w:color="auto"/>
            <w:right w:val="none" w:sz="0" w:space="0" w:color="auto"/>
          </w:divBdr>
          <w:divsChild>
            <w:div w:id="24991472">
              <w:marLeft w:val="0"/>
              <w:marRight w:val="0"/>
              <w:marTop w:val="0"/>
              <w:marBottom w:val="0"/>
              <w:divBdr>
                <w:top w:val="none" w:sz="0" w:space="0" w:color="auto"/>
                <w:left w:val="none" w:sz="0" w:space="0" w:color="auto"/>
                <w:bottom w:val="none" w:sz="0" w:space="0" w:color="auto"/>
                <w:right w:val="none" w:sz="0" w:space="0" w:color="auto"/>
              </w:divBdr>
            </w:div>
            <w:div w:id="176693922">
              <w:marLeft w:val="0"/>
              <w:marRight w:val="0"/>
              <w:marTop w:val="0"/>
              <w:marBottom w:val="0"/>
              <w:divBdr>
                <w:top w:val="none" w:sz="0" w:space="0" w:color="auto"/>
                <w:left w:val="none" w:sz="0" w:space="0" w:color="auto"/>
                <w:bottom w:val="none" w:sz="0" w:space="0" w:color="auto"/>
                <w:right w:val="none" w:sz="0" w:space="0" w:color="auto"/>
              </w:divBdr>
            </w:div>
            <w:div w:id="343703500">
              <w:marLeft w:val="0"/>
              <w:marRight w:val="0"/>
              <w:marTop w:val="0"/>
              <w:marBottom w:val="0"/>
              <w:divBdr>
                <w:top w:val="none" w:sz="0" w:space="0" w:color="auto"/>
                <w:left w:val="none" w:sz="0" w:space="0" w:color="auto"/>
                <w:bottom w:val="none" w:sz="0" w:space="0" w:color="auto"/>
                <w:right w:val="none" w:sz="0" w:space="0" w:color="auto"/>
              </w:divBdr>
            </w:div>
            <w:div w:id="759570588">
              <w:marLeft w:val="0"/>
              <w:marRight w:val="0"/>
              <w:marTop w:val="0"/>
              <w:marBottom w:val="0"/>
              <w:divBdr>
                <w:top w:val="none" w:sz="0" w:space="0" w:color="auto"/>
                <w:left w:val="none" w:sz="0" w:space="0" w:color="auto"/>
                <w:bottom w:val="none" w:sz="0" w:space="0" w:color="auto"/>
                <w:right w:val="none" w:sz="0" w:space="0" w:color="auto"/>
              </w:divBdr>
            </w:div>
            <w:div w:id="1068530227">
              <w:marLeft w:val="0"/>
              <w:marRight w:val="0"/>
              <w:marTop w:val="0"/>
              <w:marBottom w:val="0"/>
              <w:divBdr>
                <w:top w:val="none" w:sz="0" w:space="0" w:color="auto"/>
                <w:left w:val="none" w:sz="0" w:space="0" w:color="auto"/>
                <w:bottom w:val="none" w:sz="0" w:space="0" w:color="auto"/>
                <w:right w:val="none" w:sz="0" w:space="0" w:color="auto"/>
              </w:divBdr>
            </w:div>
            <w:div w:id="1147211330">
              <w:marLeft w:val="0"/>
              <w:marRight w:val="0"/>
              <w:marTop w:val="0"/>
              <w:marBottom w:val="0"/>
              <w:divBdr>
                <w:top w:val="none" w:sz="0" w:space="0" w:color="auto"/>
                <w:left w:val="none" w:sz="0" w:space="0" w:color="auto"/>
                <w:bottom w:val="none" w:sz="0" w:space="0" w:color="auto"/>
                <w:right w:val="none" w:sz="0" w:space="0" w:color="auto"/>
              </w:divBdr>
            </w:div>
            <w:div w:id="1399133164">
              <w:marLeft w:val="0"/>
              <w:marRight w:val="0"/>
              <w:marTop w:val="0"/>
              <w:marBottom w:val="0"/>
              <w:divBdr>
                <w:top w:val="none" w:sz="0" w:space="0" w:color="auto"/>
                <w:left w:val="none" w:sz="0" w:space="0" w:color="auto"/>
                <w:bottom w:val="none" w:sz="0" w:space="0" w:color="auto"/>
                <w:right w:val="none" w:sz="0" w:space="0" w:color="auto"/>
              </w:divBdr>
            </w:div>
            <w:div w:id="165421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6222">
      <w:bodyDiv w:val="1"/>
      <w:marLeft w:val="0"/>
      <w:marRight w:val="0"/>
      <w:marTop w:val="0"/>
      <w:marBottom w:val="0"/>
      <w:divBdr>
        <w:top w:val="none" w:sz="0" w:space="0" w:color="auto"/>
        <w:left w:val="none" w:sz="0" w:space="0" w:color="auto"/>
        <w:bottom w:val="none" w:sz="0" w:space="0" w:color="auto"/>
        <w:right w:val="none" w:sz="0" w:space="0" w:color="auto"/>
      </w:divBdr>
      <w:divsChild>
        <w:div w:id="1889950926">
          <w:marLeft w:val="0"/>
          <w:marRight w:val="0"/>
          <w:marTop w:val="0"/>
          <w:marBottom w:val="0"/>
          <w:divBdr>
            <w:top w:val="none" w:sz="0" w:space="0" w:color="auto"/>
            <w:left w:val="none" w:sz="0" w:space="0" w:color="auto"/>
            <w:bottom w:val="none" w:sz="0" w:space="0" w:color="auto"/>
            <w:right w:val="none" w:sz="0" w:space="0" w:color="auto"/>
          </w:divBdr>
          <w:divsChild>
            <w:div w:id="110325241">
              <w:marLeft w:val="0"/>
              <w:marRight w:val="0"/>
              <w:marTop w:val="0"/>
              <w:marBottom w:val="0"/>
              <w:divBdr>
                <w:top w:val="none" w:sz="0" w:space="0" w:color="auto"/>
                <w:left w:val="none" w:sz="0" w:space="0" w:color="auto"/>
                <w:bottom w:val="none" w:sz="0" w:space="0" w:color="auto"/>
                <w:right w:val="none" w:sz="0" w:space="0" w:color="auto"/>
              </w:divBdr>
            </w:div>
            <w:div w:id="116410709">
              <w:marLeft w:val="0"/>
              <w:marRight w:val="0"/>
              <w:marTop w:val="0"/>
              <w:marBottom w:val="0"/>
              <w:divBdr>
                <w:top w:val="none" w:sz="0" w:space="0" w:color="auto"/>
                <w:left w:val="none" w:sz="0" w:space="0" w:color="auto"/>
                <w:bottom w:val="none" w:sz="0" w:space="0" w:color="auto"/>
                <w:right w:val="none" w:sz="0" w:space="0" w:color="auto"/>
              </w:divBdr>
            </w:div>
            <w:div w:id="310452407">
              <w:marLeft w:val="0"/>
              <w:marRight w:val="0"/>
              <w:marTop w:val="0"/>
              <w:marBottom w:val="0"/>
              <w:divBdr>
                <w:top w:val="none" w:sz="0" w:space="0" w:color="auto"/>
                <w:left w:val="none" w:sz="0" w:space="0" w:color="auto"/>
                <w:bottom w:val="none" w:sz="0" w:space="0" w:color="auto"/>
                <w:right w:val="none" w:sz="0" w:space="0" w:color="auto"/>
              </w:divBdr>
            </w:div>
            <w:div w:id="418453156">
              <w:marLeft w:val="0"/>
              <w:marRight w:val="0"/>
              <w:marTop w:val="0"/>
              <w:marBottom w:val="0"/>
              <w:divBdr>
                <w:top w:val="none" w:sz="0" w:space="0" w:color="auto"/>
                <w:left w:val="none" w:sz="0" w:space="0" w:color="auto"/>
                <w:bottom w:val="none" w:sz="0" w:space="0" w:color="auto"/>
                <w:right w:val="none" w:sz="0" w:space="0" w:color="auto"/>
              </w:divBdr>
            </w:div>
            <w:div w:id="550650560">
              <w:marLeft w:val="0"/>
              <w:marRight w:val="0"/>
              <w:marTop w:val="0"/>
              <w:marBottom w:val="0"/>
              <w:divBdr>
                <w:top w:val="none" w:sz="0" w:space="0" w:color="auto"/>
                <w:left w:val="none" w:sz="0" w:space="0" w:color="auto"/>
                <w:bottom w:val="none" w:sz="0" w:space="0" w:color="auto"/>
                <w:right w:val="none" w:sz="0" w:space="0" w:color="auto"/>
              </w:divBdr>
            </w:div>
            <w:div w:id="744455456">
              <w:marLeft w:val="0"/>
              <w:marRight w:val="0"/>
              <w:marTop w:val="0"/>
              <w:marBottom w:val="0"/>
              <w:divBdr>
                <w:top w:val="none" w:sz="0" w:space="0" w:color="auto"/>
                <w:left w:val="none" w:sz="0" w:space="0" w:color="auto"/>
                <w:bottom w:val="none" w:sz="0" w:space="0" w:color="auto"/>
                <w:right w:val="none" w:sz="0" w:space="0" w:color="auto"/>
              </w:divBdr>
            </w:div>
            <w:div w:id="795179851">
              <w:marLeft w:val="0"/>
              <w:marRight w:val="0"/>
              <w:marTop w:val="0"/>
              <w:marBottom w:val="0"/>
              <w:divBdr>
                <w:top w:val="none" w:sz="0" w:space="0" w:color="auto"/>
                <w:left w:val="none" w:sz="0" w:space="0" w:color="auto"/>
                <w:bottom w:val="none" w:sz="0" w:space="0" w:color="auto"/>
                <w:right w:val="none" w:sz="0" w:space="0" w:color="auto"/>
              </w:divBdr>
            </w:div>
            <w:div w:id="1556234245">
              <w:marLeft w:val="0"/>
              <w:marRight w:val="0"/>
              <w:marTop w:val="0"/>
              <w:marBottom w:val="0"/>
              <w:divBdr>
                <w:top w:val="none" w:sz="0" w:space="0" w:color="auto"/>
                <w:left w:val="none" w:sz="0" w:space="0" w:color="auto"/>
                <w:bottom w:val="none" w:sz="0" w:space="0" w:color="auto"/>
                <w:right w:val="none" w:sz="0" w:space="0" w:color="auto"/>
              </w:divBdr>
            </w:div>
            <w:div w:id="1670325040">
              <w:marLeft w:val="0"/>
              <w:marRight w:val="0"/>
              <w:marTop w:val="0"/>
              <w:marBottom w:val="0"/>
              <w:divBdr>
                <w:top w:val="none" w:sz="0" w:space="0" w:color="auto"/>
                <w:left w:val="none" w:sz="0" w:space="0" w:color="auto"/>
                <w:bottom w:val="none" w:sz="0" w:space="0" w:color="auto"/>
                <w:right w:val="none" w:sz="0" w:space="0" w:color="auto"/>
              </w:divBdr>
            </w:div>
            <w:div w:id="202783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Manu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F24A0AD-BFEE-4D85-B9DF-935199B18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Manual</Template>
  <TotalTime>3781</TotalTime>
  <Pages>27</Pages>
  <Words>4516</Words>
  <Characters>25747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Modul Praktikum</vt:lpstr>
    </vt:vector>
  </TitlesOfParts>
  <Manager>Heru Sukoco</Manager>
  <Company>Departemen Ilmu Komputer FMIPA IPB</Company>
  <LinksUpToDate>false</LinksUpToDate>
  <CharactersWithSpaces>30203</CharactersWithSpaces>
  <SharedDoc>false</SharedDoc>
  <HyperlinkBase>http://www.ipb.ac.id/hsrkom</HyperlinkBase>
  <HLinks>
    <vt:vector size="234" baseType="variant">
      <vt:variant>
        <vt:i4>1245235</vt:i4>
      </vt:variant>
      <vt:variant>
        <vt:i4>218</vt:i4>
      </vt:variant>
      <vt:variant>
        <vt:i4>0</vt:i4>
      </vt:variant>
      <vt:variant>
        <vt:i4>5</vt:i4>
      </vt:variant>
      <vt:variant>
        <vt:lpwstr/>
      </vt:variant>
      <vt:variant>
        <vt:lpwstr>_Toc124205612</vt:lpwstr>
      </vt:variant>
      <vt:variant>
        <vt:i4>1245235</vt:i4>
      </vt:variant>
      <vt:variant>
        <vt:i4>212</vt:i4>
      </vt:variant>
      <vt:variant>
        <vt:i4>0</vt:i4>
      </vt:variant>
      <vt:variant>
        <vt:i4>5</vt:i4>
      </vt:variant>
      <vt:variant>
        <vt:lpwstr/>
      </vt:variant>
      <vt:variant>
        <vt:lpwstr>_Toc124205611</vt:lpwstr>
      </vt:variant>
      <vt:variant>
        <vt:i4>1245235</vt:i4>
      </vt:variant>
      <vt:variant>
        <vt:i4>206</vt:i4>
      </vt:variant>
      <vt:variant>
        <vt:i4>0</vt:i4>
      </vt:variant>
      <vt:variant>
        <vt:i4>5</vt:i4>
      </vt:variant>
      <vt:variant>
        <vt:lpwstr/>
      </vt:variant>
      <vt:variant>
        <vt:lpwstr>_Toc124205610</vt:lpwstr>
      </vt:variant>
      <vt:variant>
        <vt:i4>1179699</vt:i4>
      </vt:variant>
      <vt:variant>
        <vt:i4>200</vt:i4>
      </vt:variant>
      <vt:variant>
        <vt:i4>0</vt:i4>
      </vt:variant>
      <vt:variant>
        <vt:i4>5</vt:i4>
      </vt:variant>
      <vt:variant>
        <vt:lpwstr/>
      </vt:variant>
      <vt:variant>
        <vt:lpwstr>_Toc124205609</vt:lpwstr>
      </vt:variant>
      <vt:variant>
        <vt:i4>1179699</vt:i4>
      </vt:variant>
      <vt:variant>
        <vt:i4>194</vt:i4>
      </vt:variant>
      <vt:variant>
        <vt:i4>0</vt:i4>
      </vt:variant>
      <vt:variant>
        <vt:i4>5</vt:i4>
      </vt:variant>
      <vt:variant>
        <vt:lpwstr/>
      </vt:variant>
      <vt:variant>
        <vt:lpwstr>_Toc124205608</vt:lpwstr>
      </vt:variant>
      <vt:variant>
        <vt:i4>1179699</vt:i4>
      </vt:variant>
      <vt:variant>
        <vt:i4>188</vt:i4>
      </vt:variant>
      <vt:variant>
        <vt:i4>0</vt:i4>
      </vt:variant>
      <vt:variant>
        <vt:i4>5</vt:i4>
      </vt:variant>
      <vt:variant>
        <vt:lpwstr/>
      </vt:variant>
      <vt:variant>
        <vt:lpwstr>_Toc124205607</vt:lpwstr>
      </vt:variant>
      <vt:variant>
        <vt:i4>1179699</vt:i4>
      </vt:variant>
      <vt:variant>
        <vt:i4>182</vt:i4>
      </vt:variant>
      <vt:variant>
        <vt:i4>0</vt:i4>
      </vt:variant>
      <vt:variant>
        <vt:i4>5</vt:i4>
      </vt:variant>
      <vt:variant>
        <vt:lpwstr/>
      </vt:variant>
      <vt:variant>
        <vt:lpwstr>_Toc124205606</vt:lpwstr>
      </vt:variant>
      <vt:variant>
        <vt:i4>1179699</vt:i4>
      </vt:variant>
      <vt:variant>
        <vt:i4>176</vt:i4>
      </vt:variant>
      <vt:variant>
        <vt:i4>0</vt:i4>
      </vt:variant>
      <vt:variant>
        <vt:i4>5</vt:i4>
      </vt:variant>
      <vt:variant>
        <vt:lpwstr/>
      </vt:variant>
      <vt:variant>
        <vt:lpwstr>_Toc124205605</vt:lpwstr>
      </vt:variant>
      <vt:variant>
        <vt:i4>1179699</vt:i4>
      </vt:variant>
      <vt:variant>
        <vt:i4>170</vt:i4>
      </vt:variant>
      <vt:variant>
        <vt:i4>0</vt:i4>
      </vt:variant>
      <vt:variant>
        <vt:i4>5</vt:i4>
      </vt:variant>
      <vt:variant>
        <vt:lpwstr/>
      </vt:variant>
      <vt:variant>
        <vt:lpwstr>_Toc124205604</vt:lpwstr>
      </vt:variant>
      <vt:variant>
        <vt:i4>1179699</vt:i4>
      </vt:variant>
      <vt:variant>
        <vt:i4>164</vt:i4>
      </vt:variant>
      <vt:variant>
        <vt:i4>0</vt:i4>
      </vt:variant>
      <vt:variant>
        <vt:i4>5</vt:i4>
      </vt:variant>
      <vt:variant>
        <vt:lpwstr/>
      </vt:variant>
      <vt:variant>
        <vt:lpwstr>_Toc124205603</vt:lpwstr>
      </vt:variant>
      <vt:variant>
        <vt:i4>1179699</vt:i4>
      </vt:variant>
      <vt:variant>
        <vt:i4>158</vt:i4>
      </vt:variant>
      <vt:variant>
        <vt:i4>0</vt:i4>
      </vt:variant>
      <vt:variant>
        <vt:i4>5</vt:i4>
      </vt:variant>
      <vt:variant>
        <vt:lpwstr/>
      </vt:variant>
      <vt:variant>
        <vt:lpwstr>_Toc124205602</vt:lpwstr>
      </vt:variant>
      <vt:variant>
        <vt:i4>1179699</vt:i4>
      </vt:variant>
      <vt:variant>
        <vt:i4>152</vt:i4>
      </vt:variant>
      <vt:variant>
        <vt:i4>0</vt:i4>
      </vt:variant>
      <vt:variant>
        <vt:i4>5</vt:i4>
      </vt:variant>
      <vt:variant>
        <vt:lpwstr/>
      </vt:variant>
      <vt:variant>
        <vt:lpwstr>_Toc124205601</vt:lpwstr>
      </vt:variant>
      <vt:variant>
        <vt:i4>1179699</vt:i4>
      </vt:variant>
      <vt:variant>
        <vt:i4>146</vt:i4>
      </vt:variant>
      <vt:variant>
        <vt:i4>0</vt:i4>
      </vt:variant>
      <vt:variant>
        <vt:i4>5</vt:i4>
      </vt:variant>
      <vt:variant>
        <vt:lpwstr/>
      </vt:variant>
      <vt:variant>
        <vt:lpwstr>_Toc124205600</vt:lpwstr>
      </vt:variant>
      <vt:variant>
        <vt:i4>1769520</vt:i4>
      </vt:variant>
      <vt:variant>
        <vt:i4>140</vt:i4>
      </vt:variant>
      <vt:variant>
        <vt:i4>0</vt:i4>
      </vt:variant>
      <vt:variant>
        <vt:i4>5</vt:i4>
      </vt:variant>
      <vt:variant>
        <vt:lpwstr/>
      </vt:variant>
      <vt:variant>
        <vt:lpwstr>_Toc124205599</vt:lpwstr>
      </vt:variant>
      <vt:variant>
        <vt:i4>1769520</vt:i4>
      </vt:variant>
      <vt:variant>
        <vt:i4>134</vt:i4>
      </vt:variant>
      <vt:variant>
        <vt:i4>0</vt:i4>
      </vt:variant>
      <vt:variant>
        <vt:i4>5</vt:i4>
      </vt:variant>
      <vt:variant>
        <vt:lpwstr/>
      </vt:variant>
      <vt:variant>
        <vt:lpwstr>_Toc124205598</vt:lpwstr>
      </vt:variant>
      <vt:variant>
        <vt:i4>1769520</vt:i4>
      </vt:variant>
      <vt:variant>
        <vt:i4>128</vt:i4>
      </vt:variant>
      <vt:variant>
        <vt:i4>0</vt:i4>
      </vt:variant>
      <vt:variant>
        <vt:i4>5</vt:i4>
      </vt:variant>
      <vt:variant>
        <vt:lpwstr/>
      </vt:variant>
      <vt:variant>
        <vt:lpwstr>_Toc124205597</vt:lpwstr>
      </vt:variant>
      <vt:variant>
        <vt:i4>1769520</vt:i4>
      </vt:variant>
      <vt:variant>
        <vt:i4>122</vt:i4>
      </vt:variant>
      <vt:variant>
        <vt:i4>0</vt:i4>
      </vt:variant>
      <vt:variant>
        <vt:i4>5</vt:i4>
      </vt:variant>
      <vt:variant>
        <vt:lpwstr/>
      </vt:variant>
      <vt:variant>
        <vt:lpwstr>_Toc124205596</vt:lpwstr>
      </vt:variant>
      <vt:variant>
        <vt:i4>1769520</vt:i4>
      </vt:variant>
      <vt:variant>
        <vt:i4>116</vt:i4>
      </vt:variant>
      <vt:variant>
        <vt:i4>0</vt:i4>
      </vt:variant>
      <vt:variant>
        <vt:i4>5</vt:i4>
      </vt:variant>
      <vt:variant>
        <vt:lpwstr/>
      </vt:variant>
      <vt:variant>
        <vt:lpwstr>_Toc124205595</vt:lpwstr>
      </vt:variant>
      <vt:variant>
        <vt:i4>1769520</vt:i4>
      </vt:variant>
      <vt:variant>
        <vt:i4>110</vt:i4>
      </vt:variant>
      <vt:variant>
        <vt:i4>0</vt:i4>
      </vt:variant>
      <vt:variant>
        <vt:i4>5</vt:i4>
      </vt:variant>
      <vt:variant>
        <vt:lpwstr/>
      </vt:variant>
      <vt:variant>
        <vt:lpwstr>_Toc124205594</vt:lpwstr>
      </vt:variant>
      <vt:variant>
        <vt:i4>1769520</vt:i4>
      </vt:variant>
      <vt:variant>
        <vt:i4>104</vt:i4>
      </vt:variant>
      <vt:variant>
        <vt:i4>0</vt:i4>
      </vt:variant>
      <vt:variant>
        <vt:i4>5</vt:i4>
      </vt:variant>
      <vt:variant>
        <vt:lpwstr/>
      </vt:variant>
      <vt:variant>
        <vt:lpwstr>_Toc124205593</vt:lpwstr>
      </vt:variant>
      <vt:variant>
        <vt:i4>1769520</vt:i4>
      </vt:variant>
      <vt:variant>
        <vt:i4>98</vt:i4>
      </vt:variant>
      <vt:variant>
        <vt:i4>0</vt:i4>
      </vt:variant>
      <vt:variant>
        <vt:i4>5</vt:i4>
      </vt:variant>
      <vt:variant>
        <vt:lpwstr/>
      </vt:variant>
      <vt:variant>
        <vt:lpwstr>_Toc124205592</vt:lpwstr>
      </vt:variant>
      <vt:variant>
        <vt:i4>1441840</vt:i4>
      </vt:variant>
      <vt:variant>
        <vt:i4>89</vt:i4>
      </vt:variant>
      <vt:variant>
        <vt:i4>0</vt:i4>
      </vt:variant>
      <vt:variant>
        <vt:i4>5</vt:i4>
      </vt:variant>
      <vt:variant>
        <vt:lpwstr/>
      </vt:variant>
      <vt:variant>
        <vt:lpwstr>_Toc124205547</vt:lpwstr>
      </vt:variant>
      <vt:variant>
        <vt:i4>1441840</vt:i4>
      </vt:variant>
      <vt:variant>
        <vt:i4>83</vt:i4>
      </vt:variant>
      <vt:variant>
        <vt:i4>0</vt:i4>
      </vt:variant>
      <vt:variant>
        <vt:i4>5</vt:i4>
      </vt:variant>
      <vt:variant>
        <vt:lpwstr/>
      </vt:variant>
      <vt:variant>
        <vt:lpwstr>_Toc124205546</vt:lpwstr>
      </vt:variant>
      <vt:variant>
        <vt:i4>1441840</vt:i4>
      </vt:variant>
      <vt:variant>
        <vt:i4>77</vt:i4>
      </vt:variant>
      <vt:variant>
        <vt:i4>0</vt:i4>
      </vt:variant>
      <vt:variant>
        <vt:i4>5</vt:i4>
      </vt:variant>
      <vt:variant>
        <vt:lpwstr/>
      </vt:variant>
      <vt:variant>
        <vt:lpwstr>_Toc124205545</vt:lpwstr>
      </vt:variant>
      <vt:variant>
        <vt:i4>1441840</vt:i4>
      </vt:variant>
      <vt:variant>
        <vt:i4>71</vt:i4>
      </vt:variant>
      <vt:variant>
        <vt:i4>0</vt:i4>
      </vt:variant>
      <vt:variant>
        <vt:i4>5</vt:i4>
      </vt:variant>
      <vt:variant>
        <vt:lpwstr/>
      </vt:variant>
      <vt:variant>
        <vt:lpwstr>_Toc124205544</vt:lpwstr>
      </vt:variant>
      <vt:variant>
        <vt:i4>1441840</vt:i4>
      </vt:variant>
      <vt:variant>
        <vt:i4>65</vt:i4>
      </vt:variant>
      <vt:variant>
        <vt:i4>0</vt:i4>
      </vt:variant>
      <vt:variant>
        <vt:i4>5</vt:i4>
      </vt:variant>
      <vt:variant>
        <vt:lpwstr/>
      </vt:variant>
      <vt:variant>
        <vt:lpwstr>_Toc124205543</vt:lpwstr>
      </vt:variant>
      <vt:variant>
        <vt:i4>1441840</vt:i4>
      </vt:variant>
      <vt:variant>
        <vt:i4>59</vt:i4>
      </vt:variant>
      <vt:variant>
        <vt:i4>0</vt:i4>
      </vt:variant>
      <vt:variant>
        <vt:i4>5</vt:i4>
      </vt:variant>
      <vt:variant>
        <vt:lpwstr/>
      </vt:variant>
      <vt:variant>
        <vt:lpwstr>_Toc124205542</vt:lpwstr>
      </vt:variant>
      <vt:variant>
        <vt:i4>1441840</vt:i4>
      </vt:variant>
      <vt:variant>
        <vt:i4>53</vt:i4>
      </vt:variant>
      <vt:variant>
        <vt:i4>0</vt:i4>
      </vt:variant>
      <vt:variant>
        <vt:i4>5</vt:i4>
      </vt:variant>
      <vt:variant>
        <vt:lpwstr/>
      </vt:variant>
      <vt:variant>
        <vt:lpwstr>_Toc124205541</vt:lpwstr>
      </vt:variant>
      <vt:variant>
        <vt:i4>1441840</vt:i4>
      </vt:variant>
      <vt:variant>
        <vt:i4>47</vt:i4>
      </vt:variant>
      <vt:variant>
        <vt:i4>0</vt:i4>
      </vt:variant>
      <vt:variant>
        <vt:i4>5</vt:i4>
      </vt:variant>
      <vt:variant>
        <vt:lpwstr/>
      </vt:variant>
      <vt:variant>
        <vt:lpwstr>_Toc124205540</vt:lpwstr>
      </vt:variant>
      <vt:variant>
        <vt:i4>1114160</vt:i4>
      </vt:variant>
      <vt:variant>
        <vt:i4>41</vt:i4>
      </vt:variant>
      <vt:variant>
        <vt:i4>0</vt:i4>
      </vt:variant>
      <vt:variant>
        <vt:i4>5</vt:i4>
      </vt:variant>
      <vt:variant>
        <vt:lpwstr/>
      </vt:variant>
      <vt:variant>
        <vt:lpwstr>_Toc124205539</vt:lpwstr>
      </vt:variant>
      <vt:variant>
        <vt:i4>1114160</vt:i4>
      </vt:variant>
      <vt:variant>
        <vt:i4>35</vt:i4>
      </vt:variant>
      <vt:variant>
        <vt:i4>0</vt:i4>
      </vt:variant>
      <vt:variant>
        <vt:i4>5</vt:i4>
      </vt:variant>
      <vt:variant>
        <vt:lpwstr/>
      </vt:variant>
      <vt:variant>
        <vt:lpwstr>_Toc124205538</vt:lpwstr>
      </vt:variant>
      <vt:variant>
        <vt:i4>1114160</vt:i4>
      </vt:variant>
      <vt:variant>
        <vt:i4>29</vt:i4>
      </vt:variant>
      <vt:variant>
        <vt:i4>0</vt:i4>
      </vt:variant>
      <vt:variant>
        <vt:i4>5</vt:i4>
      </vt:variant>
      <vt:variant>
        <vt:lpwstr/>
      </vt:variant>
      <vt:variant>
        <vt:lpwstr>_Toc124205537</vt:lpwstr>
      </vt:variant>
      <vt:variant>
        <vt:i4>1114160</vt:i4>
      </vt:variant>
      <vt:variant>
        <vt:i4>23</vt:i4>
      </vt:variant>
      <vt:variant>
        <vt:i4>0</vt:i4>
      </vt:variant>
      <vt:variant>
        <vt:i4>5</vt:i4>
      </vt:variant>
      <vt:variant>
        <vt:lpwstr/>
      </vt:variant>
      <vt:variant>
        <vt:lpwstr>_Toc124205536</vt:lpwstr>
      </vt:variant>
      <vt:variant>
        <vt:i4>1114160</vt:i4>
      </vt:variant>
      <vt:variant>
        <vt:i4>17</vt:i4>
      </vt:variant>
      <vt:variant>
        <vt:i4>0</vt:i4>
      </vt:variant>
      <vt:variant>
        <vt:i4>5</vt:i4>
      </vt:variant>
      <vt:variant>
        <vt:lpwstr/>
      </vt:variant>
      <vt:variant>
        <vt:lpwstr>_Toc124205535</vt:lpwstr>
      </vt:variant>
      <vt:variant>
        <vt:i4>65600</vt:i4>
      </vt:variant>
      <vt:variant>
        <vt:i4>12</vt:i4>
      </vt:variant>
      <vt:variant>
        <vt:i4>0</vt:i4>
      </vt:variant>
      <vt:variant>
        <vt:i4>5</vt:i4>
      </vt:variant>
      <vt:variant>
        <vt:lpwstr>http://www.ilkom.fmipa.ipb.ac.id/~hsrkom</vt:lpwstr>
      </vt:variant>
      <vt:variant>
        <vt:lpwstr/>
      </vt:variant>
      <vt:variant>
        <vt:i4>1376332</vt:i4>
      </vt:variant>
      <vt:variant>
        <vt:i4>9</vt:i4>
      </vt:variant>
      <vt:variant>
        <vt:i4>0</vt:i4>
      </vt:variant>
      <vt:variant>
        <vt:i4>5</vt:i4>
      </vt:variant>
      <vt:variant>
        <vt:lpwstr>http://web.ipb.ac.id/~hsrkom</vt:lpwstr>
      </vt:variant>
      <vt:variant>
        <vt:lpwstr/>
      </vt:variant>
      <vt:variant>
        <vt:i4>1572898</vt:i4>
      </vt:variant>
      <vt:variant>
        <vt:i4>6</vt:i4>
      </vt:variant>
      <vt:variant>
        <vt:i4>0</vt:i4>
      </vt:variant>
      <vt:variant>
        <vt:i4>5</vt:i4>
      </vt:variant>
      <vt:variant>
        <vt:lpwstr>mailto:hsrkom@yahoo.com</vt:lpwstr>
      </vt:variant>
      <vt:variant>
        <vt:lpwstr/>
      </vt:variant>
      <vt:variant>
        <vt:i4>7536683</vt:i4>
      </vt:variant>
      <vt:variant>
        <vt:i4>3</vt:i4>
      </vt:variant>
      <vt:variant>
        <vt:i4>0</vt:i4>
      </vt:variant>
      <vt:variant>
        <vt:i4>5</vt:i4>
      </vt:variant>
      <vt:variant>
        <vt:lpwstr>mailto:heru_sukoco@ilkom.fmipa.ipb.ac.id</vt:lpwstr>
      </vt:variant>
      <vt:variant>
        <vt:lpwstr/>
      </vt:variant>
      <vt:variant>
        <vt:i4>196731</vt:i4>
      </vt:variant>
      <vt:variant>
        <vt:i4>0</vt:i4>
      </vt:variant>
      <vt:variant>
        <vt:i4>0</vt:i4>
      </vt:variant>
      <vt:variant>
        <vt:i4>5</vt:i4>
      </vt:variant>
      <vt:variant>
        <vt:lpwstr>mailto:hsrkom@ipb.ac.id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Praktikum</dc:title>
  <dc:subject>Perintah Linux Dasar</dc:subject>
  <dc:creator>Heru Sukoco</dc:creator>
  <cp:keywords>linux, perintah dasar, ssh, dig, ftp</cp:keywords>
  <dc:description/>
  <cp:lastModifiedBy>daniel indrawan</cp:lastModifiedBy>
  <cp:revision>59</cp:revision>
  <cp:lastPrinted>2026-04-06T18:47:00Z</cp:lastPrinted>
  <dcterms:created xsi:type="dcterms:W3CDTF">2024-09-13T08:31:00Z</dcterms:created>
  <dcterms:modified xsi:type="dcterms:W3CDTF">2026-05-23T15:52:00Z</dcterms:modified>
  <cp:category>Jaringan Komputer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2000113000</vt:i4>
  </property>
  <property fmtid="{D5CDD505-2E9C-101B-9397-08002B2CF9AE}" pid="4" name="LCID">
    <vt:i4>1033</vt:i4>
  </property>
  <property fmtid="{D5CDD505-2E9C-101B-9397-08002B2CF9AE}" pid="5" name="Department">
    <vt:lpwstr>Departemen Ilmu Komputer FMIPA IPB</vt:lpwstr>
  </property>
</Properties>
</file>